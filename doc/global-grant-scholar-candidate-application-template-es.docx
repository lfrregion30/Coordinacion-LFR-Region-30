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11A36" w14:textId="5B11EA8F" w:rsidR="00723F9D" w:rsidRPr="006530FF" w:rsidRDefault="00AB17A4" w:rsidP="003D5D2B">
      <w:pPr>
        <w:pStyle w:val="BodyParagrap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604C09" wp14:editId="70A2AAF5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1581785" cy="594360"/>
            <wp:effectExtent l="0" t="0" r="0" b="0"/>
            <wp:wrapNone/>
            <wp:docPr id="1774012123" name="Picture 2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2123" name="Picture 2" descr="A blue and orang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10" w:rsidRPr="006530FF">
        <w:rPr>
          <w:noProof/>
          <w:szCs w:val="20"/>
          <w:lang w:val="es-ES"/>
        </w:rPr>
        <w:t xml:space="preserve"> </w:t>
      </w:r>
      <w:r w:rsidR="0000001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A11B7B" wp14:editId="40A11B7C">
                <wp:simplePos x="0" y="0"/>
                <wp:positionH relativeFrom="column">
                  <wp:posOffset>5423535</wp:posOffset>
                </wp:positionH>
                <wp:positionV relativeFrom="paragraph">
                  <wp:posOffset>-168275</wp:posOffset>
                </wp:positionV>
                <wp:extent cx="914400" cy="2286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11B82" w14:textId="77777777" w:rsidR="00E41358" w:rsidRPr="00DE6891" w:rsidRDefault="00E41358" w:rsidP="00F27A9D">
                            <w:pPr>
                              <w:pStyle w:val="LanguageCode"/>
                            </w:pPr>
                            <w:r>
                              <w:t>ESPAÑOL (ES)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A11B7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27.05pt;margin-top:-13.25pt;width:1in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" filled="f" stroked="f">
                <v:textbox>
                  <w:txbxContent>
                    <w:p w14:paraId="40A11B82" w14:textId="77777777" w:rsidR="00E41358" w:rsidRPr="00DE6891" w:rsidRDefault="00E41358" w:rsidP="00F27A9D">
                      <w:pPr>
                        <w:pStyle w:val="LanguageCode"/>
                      </w:pPr>
                      <w:r>
                        <w:t>ESPAÑOL (ES)</w:t>
                      </w:r>
                    </w:p>
                  </w:txbxContent>
                </v:textbox>
              </v:shape>
            </w:pict>
          </mc:Fallback>
        </mc:AlternateContent>
      </w:r>
    </w:p>
    <w:p w14:paraId="67E7DDAB" w14:textId="77777777" w:rsidR="00AB17A4" w:rsidRDefault="00AB17A4" w:rsidP="00FC4BDA">
      <w:pPr>
        <w:pStyle w:val="Heading1"/>
        <w:rPr>
          <w:sz w:val="40"/>
          <w:szCs w:val="40"/>
          <w:lang w:val="es-ES"/>
        </w:rPr>
      </w:pPr>
    </w:p>
    <w:p w14:paraId="40A11A37" w14:textId="2C2022E8" w:rsidR="00FC4BDA" w:rsidRPr="006530FF" w:rsidRDefault="00CA4957" w:rsidP="00FC4BDA">
      <w:pPr>
        <w:pStyle w:val="Heading1"/>
        <w:rPr>
          <w:sz w:val="40"/>
          <w:szCs w:val="40"/>
          <w:lang w:val="es-ES"/>
        </w:rPr>
      </w:pPr>
      <w:r w:rsidRPr="006530FF">
        <w:rPr>
          <w:sz w:val="40"/>
          <w:szCs w:val="40"/>
          <w:lang w:val="es-ES"/>
        </w:rPr>
        <w:t>Beca financiada mediante una subvención global: plantilla de solicitud del candidato</w:t>
      </w:r>
    </w:p>
    <w:p w14:paraId="40A11A38" w14:textId="5176AC7C" w:rsidR="00CA4957" w:rsidRPr="006530FF" w:rsidRDefault="00E41358" w:rsidP="003D5D2B">
      <w:pPr>
        <w:pStyle w:val="BodyParagraph"/>
        <w:rPr>
          <w:lang w:val="es-ES"/>
        </w:rPr>
      </w:pPr>
      <w:r w:rsidRPr="006530FF">
        <w:rPr>
          <w:lang w:val="es-ES"/>
        </w:rPr>
        <w:t xml:space="preserve">Esta solicitud podrá ser utilizada por clubes y distritos para seleccionar candidatos a becas financiadas por subvenciones globales. Los candidatos deberán completar todas las secciones de la solicitud y devolverla al club o </w:t>
      </w:r>
      <w:proofErr w:type="spellStart"/>
      <w:r w:rsidRPr="006530FF">
        <w:rPr>
          <w:lang w:val="es-ES"/>
        </w:rPr>
        <w:t>istrito</w:t>
      </w:r>
      <w:proofErr w:type="spellEnd"/>
      <w:r w:rsidRPr="006530FF">
        <w:rPr>
          <w:lang w:val="es-ES"/>
        </w:rPr>
        <w:t xml:space="preserve"> patrocinador.</w:t>
      </w:r>
    </w:p>
    <w:p w14:paraId="40A11A39" w14:textId="77777777" w:rsidR="00E41358" w:rsidRPr="006530FF" w:rsidRDefault="00E41358" w:rsidP="00E41358">
      <w:pPr>
        <w:rPr>
          <w:lang w:val="es-ES"/>
        </w:rPr>
      </w:pPr>
    </w:p>
    <w:p w14:paraId="40A11A3A" w14:textId="77777777" w:rsidR="00723F9D" w:rsidRPr="00D07D0B" w:rsidRDefault="00CA4957" w:rsidP="00CA4957">
      <w:pPr>
        <w:pStyle w:val="Heading3"/>
      </w:pPr>
      <w:r>
        <w:rPr>
          <w:bCs/>
        </w:rPr>
        <w:t>INFORMACIÓN PERSONAL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041"/>
        <w:gridCol w:w="4665"/>
      </w:tblGrid>
      <w:tr w:rsidR="00CA4957" w14:paraId="40A11A3D" w14:textId="77777777" w:rsidTr="009B1992">
        <w:tc>
          <w:tcPr>
            <w:tcW w:w="1644" w:type="dxa"/>
          </w:tcPr>
          <w:p w14:paraId="40A11A3B" w14:textId="77777777" w:rsidR="00CA4957" w:rsidRDefault="00CA4957" w:rsidP="003D5D2B">
            <w:pPr>
              <w:pStyle w:val="BodyParagraph"/>
            </w:pPr>
            <w:r>
              <w:t>Nombre(s):</w:t>
            </w:r>
          </w:p>
        </w:tc>
        <w:sdt>
          <w:sdtPr>
            <w:id w:val="-818956326"/>
            <w:placeholder>
              <w:docPart w:val="4C96E8149ADC44B49D37820E169304B6"/>
            </w:placeholder>
            <w:showingPlcHdr/>
          </w:sdtPr>
          <w:sdtEndPr/>
          <w:sdtContent>
            <w:tc>
              <w:tcPr>
                <w:tcW w:w="7706" w:type="dxa"/>
                <w:gridSpan w:val="2"/>
              </w:tcPr>
              <w:p w14:paraId="40A11A3C" w14:textId="53BB8568" w:rsidR="00CA4957" w:rsidRDefault="009B1992" w:rsidP="003D5D2B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40" w14:textId="77777777" w:rsidTr="009B1992">
        <w:tc>
          <w:tcPr>
            <w:tcW w:w="1644" w:type="dxa"/>
          </w:tcPr>
          <w:p w14:paraId="40A11A3E" w14:textId="77777777" w:rsidR="009B1992" w:rsidRDefault="009B1992" w:rsidP="009B1992">
            <w:pPr>
              <w:pStyle w:val="BodyParagraph"/>
            </w:pPr>
            <w:proofErr w:type="spellStart"/>
            <w:r>
              <w:t>Apellido</w:t>
            </w:r>
            <w:proofErr w:type="spellEnd"/>
            <w:r>
              <w:t>(s):</w:t>
            </w:r>
          </w:p>
        </w:tc>
        <w:sdt>
          <w:sdtPr>
            <w:id w:val="734434458"/>
            <w:placeholder>
              <w:docPart w:val="A29B27DCB74A452583CD5AEDB2941BBF"/>
            </w:placeholder>
            <w:showingPlcHdr/>
          </w:sdtPr>
          <w:sdtEndPr/>
          <w:sdtContent>
            <w:tc>
              <w:tcPr>
                <w:tcW w:w="7706" w:type="dxa"/>
                <w:gridSpan w:val="2"/>
              </w:tcPr>
              <w:p w14:paraId="40A11A3F" w14:textId="10E694A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43" w14:textId="77777777" w:rsidTr="009B1992">
        <w:tc>
          <w:tcPr>
            <w:tcW w:w="1644" w:type="dxa"/>
          </w:tcPr>
          <w:p w14:paraId="40A11A41" w14:textId="77777777" w:rsidR="009B1992" w:rsidRDefault="009B1992" w:rsidP="009B1992">
            <w:pPr>
              <w:pStyle w:val="BodyParagraph"/>
            </w:pPr>
            <w:proofErr w:type="spellStart"/>
            <w:r>
              <w:t>Nacionalidad</w:t>
            </w:r>
            <w:proofErr w:type="spellEnd"/>
            <w:r>
              <w:t>:</w:t>
            </w:r>
          </w:p>
        </w:tc>
        <w:sdt>
          <w:sdtPr>
            <w:id w:val="1948114326"/>
            <w:placeholder>
              <w:docPart w:val="8046CB4FFFA2479AAE9A1C0A1C936A78"/>
            </w:placeholder>
            <w:showingPlcHdr/>
          </w:sdtPr>
          <w:sdtEndPr/>
          <w:sdtContent>
            <w:tc>
              <w:tcPr>
                <w:tcW w:w="7706" w:type="dxa"/>
                <w:gridSpan w:val="2"/>
              </w:tcPr>
              <w:p w14:paraId="40A11A42" w14:textId="3A6CC84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46" w14:textId="77777777" w:rsidTr="009B1992">
        <w:tc>
          <w:tcPr>
            <w:tcW w:w="1644" w:type="dxa"/>
          </w:tcPr>
          <w:p w14:paraId="40A11A44" w14:textId="77777777" w:rsidR="009B1992" w:rsidRDefault="009B1992" w:rsidP="009B1992">
            <w:pPr>
              <w:pStyle w:val="BodyParagraph"/>
            </w:pP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nacimiento</w:t>
            </w:r>
            <w:proofErr w:type="spellEnd"/>
            <w:r>
              <w:t>:</w:t>
            </w:r>
          </w:p>
        </w:tc>
        <w:sdt>
          <w:sdtPr>
            <w:id w:val="406198733"/>
            <w:placeholder>
              <w:docPart w:val="471BE378337645E2B49630EDD8DBB38E"/>
            </w:placeholder>
            <w:showingPlcHdr/>
          </w:sdtPr>
          <w:sdtEndPr/>
          <w:sdtContent>
            <w:tc>
              <w:tcPr>
                <w:tcW w:w="7706" w:type="dxa"/>
                <w:gridSpan w:val="2"/>
              </w:tcPr>
              <w:p w14:paraId="40A11A45" w14:textId="332C071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:rsidRPr="006530FF" w14:paraId="40A11A49" w14:textId="77777777" w:rsidTr="009B1992">
        <w:tc>
          <w:tcPr>
            <w:tcW w:w="1644" w:type="dxa"/>
          </w:tcPr>
          <w:p w14:paraId="40A11A47" w14:textId="20208BF4" w:rsidR="009B1992" w:rsidRDefault="009B1992" w:rsidP="009B1992">
            <w:pPr>
              <w:pStyle w:val="BodyParagraph"/>
            </w:pPr>
            <w:r>
              <w:t xml:space="preserve">Identidad de </w:t>
            </w:r>
            <w:proofErr w:type="spellStart"/>
            <w:r>
              <w:t>género</w:t>
            </w:r>
            <w:proofErr w:type="spellEnd"/>
            <w:r>
              <w:t>:</w:t>
            </w:r>
          </w:p>
        </w:tc>
        <w:tc>
          <w:tcPr>
            <w:tcW w:w="7706" w:type="dxa"/>
            <w:gridSpan w:val="2"/>
          </w:tcPr>
          <w:p w14:paraId="3C3AC40A" w14:textId="447F3FAA" w:rsidR="009B1992" w:rsidRPr="006530FF" w:rsidRDefault="00AB17A4" w:rsidP="009B1992">
            <w:pPr>
              <w:pStyle w:val="BodyParagraph"/>
              <w:rPr>
                <w:lang w:val="es-ES"/>
              </w:rPr>
            </w:pPr>
            <w:sdt>
              <w:sdtPr>
                <w:rPr>
                  <w:lang w:val="es-ES"/>
                </w:rPr>
                <w:id w:val="-58661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 w:rsidRPr="006530FF">
                  <w:rPr>
                    <w:rFonts w:ascii="MS Gothic" w:eastAsia="MS Gothic" w:hAnsi="MS Gothic"/>
                    <w:lang w:val="es-ES"/>
                  </w:rPr>
                  <w:t>☐</w:t>
                </w:r>
              </w:sdtContent>
            </w:sdt>
            <w:r w:rsidR="009B1992" w:rsidRPr="006530FF">
              <w:rPr>
                <w:rFonts w:eastAsia="MS Gothic"/>
                <w:lang w:val="es-ES"/>
              </w:rPr>
              <w:t xml:space="preserve"> Femenino</w:t>
            </w:r>
          </w:p>
          <w:p w14:paraId="0E81D565" w14:textId="77777777" w:rsidR="009B1992" w:rsidRPr="006530FF" w:rsidRDefault="00AB17A4" w:rsidP="009B1992">
            <w:pPr>
              <w:pStyle w:val="BodyParagraph"/>
              <w:rPr>
                <w:lang w:val="es-ES"/>
              </w:rPr>
            </w:pPr>
            <w:sdt>
              <w:sdtPr>
                <w:rPr>
                  <w:lang w:val="es-ES"/>
                </w:rPr>
                <w:id w:val="1117340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 w:rsidRPr="006530FF">
                  <w:rPr>
                    <w:rFonts w:ascii="Segoe UI Symbol" w:eastAsia="MS Gothic" w:hAnsi="Segoe UI Symbol" w:cs="Segoe UI Symbol"/>
                    <w:lang w:val="es-ES"/>
                  </w:rPr>
                  <w:t>☐</w:t>
                </w:r>
              </w:sdtContent>
            </w:sdt>
            <w:r w:rsidR="009B1992" w:rsidRPr="006530FF">
              <w:rPr>
                <w:rFonts w:eastAsia="MS Gothic"/>
                <w:lang w:val="es-ES"/>
              </w:rPr>
              <w:t xml:space="preserve"> Masculino</w:t>
            </w:r>
          </w:p>
          <w:p w14:paraId="7A8B69CD" w14:textId="7EF69A7A" w:rsidR="009B1992" w:rsidRPr="006530FF" w:rsidRDefault="00AB17A4" w:rsidP="009B1992">
            <w:pPr>
              <w:pStyle w:val="BodyParagraph"/>
              <w:rPr>
                <w:lang w:val="es-ES"/>
              </w:rPr>
            </w:pPr>
            <w:sdt>
              <w:sdtPr>
                <w:rPr>
                  <w:lang w:val="es-ES"/>
                </w:rPr>
                <w:id w:val="-954173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 w:rsidRPr="006530FF">
                  <w:rPr>
                    <w:rFonts w:ascii="MS Gothic" w:eastAsia="MS Gothic" w:hAnsi="MS Gothic"/>
                    <w:lang w:val="es-ES"/>
                  </w:rPr>
                  <w:t>☐</w:t>
                </w:r>
              </w:sdtContent>
            </w:sdt>
            <w:r w:rsidR="009B1992" w:rsidRPr="006530FF">
              <w:rPr>
                <w:rFonts w:eastAsia="MS Gothic"/>
                <w:lang w:val="es-ES"/>
              </w:rPr>
              <w:t xml:space="preserve"> No binario/tercer género</w:t>
            </w:r>
          </w:p>
          <w:p w14:paraId="21C14E54" w14:textId="1D6469BA" w:rsidR="009B1992" w:rsidRPr="006530FF" w:rsidRDefault="00AB17A4" w:rsidP="009B1992">
            <w:pPr>
              <w:pStyle w:val="BodyParagraph"/>
              <w:rPr>
                <w:lang w:val="es-ES"/>
              </w:rPr>
            </w:pPr>
            <w:sdt>
              <w:sdtPr>
                <w:rPr>
                  <w:lang w:val="es-ES"/>
                </w:rPr>
                <w:id w:val="-15576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 w:rsidRPr="006530FF">
                  <w:rPr>
                    <w:rFonts w:ascii="MS Gothic" w:eastAsia="MS Gothic" w:hAnsi="MS Gothic"/>
                    <w:lang w:val="es-ES"/>
                  </w:rPr>
                  <w:t>☐</w:t>
                </w:r>
              </w:sdtContent>
            </w:sdt>
            <w:r w:rsidR="009B1992" w:rsidRPr="006530FF">
              <w:rPr>
                <w:rFonts w:eastAsia="MS Gothic"/>
                <w:lang w:val="es-ES"/>
              </w:rPr>
              <w:t xml:space="preserve"> Prefiero autoidentificarme</w:t>
            </w:r>
          </w:p>
          <w:p w14:paraId="40A11A48" w14:textId="58FD7429" w:rsidR="009B1992" w:rsidRPr="006530FF" w:rsidRDefault="00AB17A4" w:rsidP="009B1992">
            <w:pPr>
              <w:pStyle w:val="BodyParagraph"/>
              <w:rPr>
                <w:lang w:val="es-ES"/>
              </w:rPr>
            </w:pPr>
            <w:sdt>
              <w:sdtPr>
                <w:rPr>
                  <w:lang w:val="es-ES"/>
                </w:rPr>
                <w:id w:val="-2142027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 w:rsidRPr="006530FF">
                  <w:rPr>
                    <w:rFonts w:ascii="MS Gothic" w:eastAsia="MS Gothic" w:hAnsi="MS Gothic"/>
                    <w:lang w:val="es-ES"/>
                  </w:rPr>
                  <w:t>☐</w:t>
                </w:r>
              </w:sdtContent>
            </w:sdt>
            <w:r w:rsidR="009B1992" w:rsidRPr="006530FF">
              <w:rPr>
                <w:rFonts w:eastAsia="MS Gothic"/>
                <w:lang w:val="es-ES"/>
              </w:rPr>
              <w:t xml:space="preserve"> Prefiero no responder</w:t>
            </w:r>
            <w:r w:rsidR="009B1992" w:rsidRPr="006530FF">
              <w:rPr>
                <w:rFonts w:eastAsia="MS Gothic"/>
                <w:lang w:val="es-ES"/>
              </w:rPr>
              <w:tab/>
            </w:r>
          </w:p>
        </w:tc>
      </w:tr>
      <w:tr w:rsidR="009B1992" w14:paraId="3A8F23B3" w14:textId="77777777" w:rsidTr="009B1992">
        <w:tc>
          <w:tcPr>
            <w:tcW w:w="4685" w:type="dxa"/>
            <w:gridSpan w:val="2"/>
          </w:tcPr>
          <w:p w14:paraId="7F0D60B7" w14:textId="6C65AE1B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 xml:space="preserve">¿Perteneces en estos momentos a un club </w:t>
            </w:r>
            <w:proofErr w:type="spellStart"/>
            <w:r w:rsidRPr="006530FF">
              <w:rPr>
                <w:lang w:val="es-ES"/>
              </w:rPr>
              <w:t>Rotaract</w:t>
            </w:r>
            <w:proofErr w:type="spellEnd"/>
            <w:r w:rsidRPr="006530FF">
              <w:rPr>
                <w:lang w:val="es-ES"/>
              </w:rPr>
              <w:t>?</w:t>
            </w:r>
          </w:p>
        </w:tc>
        <w:tc>
          <w:tcPr>
            <w:tcW w:w="4665" w:type="dxa"/>
          </w:tcPr>
          <w:p w14:paraId="03538682" w14:textId="77777777" w:rsidR="009B1992" w:rsidRDefault="00AB17A4" w:rsidP="009B1992">
            <w:pPr>
              <w:pStyle w:val="BodyParagraph"/>
              <w:rPr>
                <w:rFonts w:eastAsia="MS Gothic"/>
              </w:rPr>
            </w:pPr>
            <w:sdt>
              <w:sdtPr>
                <w:rPr>
                  <w:rFonts w:eastAsia="MS Gothic"/>
                </w:rPr>
                <w:id w:val="-923496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B1992">
              <w:rPr>
                <w:rFonts w:eastAsia="MS Gothic"/>
              </w:rPr>
              <w:t xml:space="preserve"> </w:t>
            </w:r>
            <w:proofErr w:type="spellStart"/>
            <w:r w:rsidR="009B1992">
              <w:rPr>
                <w:rFonts w:eastAsia="MS Gothic"/>
              </w:rPr>
              <w:t>Sí</w:t>
            </w:r>
            <w:proofErr w:type="spellEnd"/>
          </w:p>
          <w:p w14:paraId="3F444EC8" w14:textId="71D38AEF" w:rsidR="009B1992" w:rsidRDefault="00AB17A4" w:rsidP="009B1992">
            <w:pPr>
              <w:pStyle w:val="BodyParagraph"/>
              <w:rPr>
                <w:rFonts w:eastAsia="MS Gothic"/>
              </w:rPr>
            </w:pPr>
            <w:sdt>
              <w:sdtPr>
                <w:rPr>
                  <w:rFonts w:eastAsia="MS Gothic"/>
                </w:rPr>
                <w:id w:val="201933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B1992">
              <w:rPr>
                <w:rFonts w:eastAsia="MS Gothic"/>
              </w:rPr>
              <w:t xml:space="preserve"> No</w:t>
            </w:r>
          </w:p>
        </w:tc>
      </w:tr>
      <w:tr w:rsidR="009B1992" w14:paraId="6DA3CEDC" w14:textId="77777777" w:rsidTr="009B1992">
        <w:tc>
          <w:tcPr>
            <w:tcW w:w="4685" w:type="dxa"/>
            <w:gridSpan w:val="2"/>
          </w:tcPr>
          <w:p w14:paraId="2535F8B2" w14:textId="6B4B05F4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¿Eres rotario/a, empleado/a de un club, distrito u otra entidad rotaria, y/o cónyuge o descendiente directo de un rotario?</w:t>
            </w:r>
          </w:p>
        </w:tc>
        <w:tc>
          <w:tcPr>
            <w:tcW w:w="4665" w:type="dxa"/>
          </w:tcPr>
          <w:p w14:paraId="3E253C82" w14:textId="77777777" w:rsidR="009B1992" w:rsidRDefault="00AB17A4" w:rsidP="009B1992">
            <w:pPr>
              <w:pStyle w:val="BodyParagraph"/>
              <w:rPr>
                <w:rFonts w:eastAsia="MS Gothic"/>
              </w:rPr>
            </w:pPr>
            <w:sdt>
              <w:sdtPr>
                <w:rPr>
                  <w:rFonts w:eastAsia="MS Gothic"/>
                </w:rPr>
                <w:id w:val="-207472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B1992">
              <w:rPr>
                <w:rFonts w:eastAsia="MS Gothic"/>
              </w:rPr>
              <w:t xml:space="preserve"> </w:t>
            </w:r>
            <w:proofErr w:type="spellStart"/>
            <w:r w:rsidR="009B1992">
              <w:rPr>
                <w:rFonts w:eastAsia="MS Gothic"/>
              </w:rPr>
              <w:t>Sí</w:t>
            </w:r>
            <w:proofErr w:type="spellEnd"/>
          </w:p>
          <w:p w14:paraId="22929D28" w14:textId="358F2689" w:rsidR="009B1992" w:rsidRDefault="00AB17A4" w:rsidP="009B1992">
            <w:pPr>
              <w:pStyle w:val="BodyParagraph"/>
              <w:rPr>
                <w:rFonts w:eastAsia="MS Gothic"/>
              </w:rPr>
            </w:pPr>
            <w:sdt>
              <w:sdtPr>
                <w:rPr>
                  <w:rFonts w:eastAsia="MS Gothic"/>
                </w:rPr>
                <w:id w:val="151549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99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B1992">
              <w:rPr>
                <w:rFonts w:eastAsia="MS Gothic"/>
              </w:rPr>
              <w:t xml:space="preserve"> No</w:t>
            </w:r>
          </w:p>
        </w:tc>
      </w:tr>
    </w:tbl>
    <w:p w14:paraId="40A11A4A" w14:textId="2DF18031" w:rsidR="006530FF" w:rsidRDefault="006530FF" w:rsidP="00E41358"/>
    <w:p w14:paraId="24CFA55B" w14:textId="77777777" w:rsidR="006530FF" w:rsidRDefault="006530FF">
      <w:r>
        <w:br w:type="page"/>
      </w:r>
    </w:p>
    <w:p w14:paraId="40A11A4B" w14:textId="77777777" w:rsidR="00CA4957" w:rsidRPr="00D07D0B" w:rsidRDefault="00CA4957" w:rsidP="001A7A04">
      <w:pPr>
        <w:pStyle w:val="Heading3"/>
        <w:keepNext/>
      </w:pPr>
      <w:r>
        <w:rPr>
          <w:bCs/>
        </w:rPr>
        <w:lastRenderedPageBreak/>
        <w:t>DATOS DE CONTACTO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9B1992" w14:paraId="40A11A4E" w14:textId="77777777" w:rsidTr="009B1992">
        <w:tc>
          <w:tcPr>
            <w:tcW w:w="3235" w:type="dxa"/>
          </w:tcPr>
          <w:p w14:paraId="40A11A4C" w14:textId="77777777" w:rsidR="009B1992" w:rsidRDefault="009B1992" w:rsidP="009B199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:</w:t>
            </w:r>
          </w:p>
        </w:tc>
        <w:sdt>
          <w:sdtPr>
            <w:id w:val="-585460757"/>
            <w:placeholder>
              <w:docPart w:val="9290B1D273FA4BD19D656F7F65B91981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4D" w14:textId="2DED9F9E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51" w14:textId="77777777" w:rsidTr="009B1992">
        <w:tc>
          <w:tcPr>
            <w:tcW w:w="3235" w:type="dxa"/>
          </w:tcPr>
          <w:p w14:paraId="40A11A4F" w14:textId="77777777" w:rsidR="009B1992" w:rsidRDefault="009B1992" w:rsidP="009B199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o </w:t>
            </w:r>
            <w:proofErr w:type="spellStart"/>
            <w:r>
              <w:t>casilla</w:t>
            </w:r>
            <w:proofErr w:type="spellEnd"/>
            <w:r>
              <w:t xml:space="preserve"> postal:</w:t>
            </w:r>
          </w:p>
        </w:tc>
        <w:sdt>
          <w:sdtPr>
            <w:id w:val="-882785584"/>
            <w:placeholder>
              <w:docPart w:val="2719E6336B33402E9AEA0DBBE554953D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0" w14:textId="6A3B5CD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54" w14:textId="77777777" w:rsidTr="009B1992">
        <w:tc>
          <w:tcPr>
            <w:tcW w:w="3235" w:type="dxa"/>
          </w:tcPr>
          <w:p w14:paraId="40A11A52" w14:textId="77777777" w:rsidR="009B1992" w:rsidRDefault="009B1992" w:rsidP="009B1992">
            <w:pPr>
              <w:pStyle w:val="BodyParagraph"/>
            </w:pPr>
            <w:r>
              <w:t>Ciudad:</w:t>
            </w:r>
          </w:p>
        </w:tc>
        <w:sdt>
          <w:sdtPr>
            <w:id w:val="1170208206"/>
            <w:placeholder>
              <w:docPart w:val="8319A351A3BE46F7BFF88AF545D3C63B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3" w14:textId="5856CBB8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00176C02" w14:textId="77777777" w:rsidTr="009B1992">
        <w:tc>
          <w:tcPr>
            <w:tcW w:w="3235" w:type="dxa"/>
          </w:tcPr>
          <w:p w14:paraId="5FA7079C" w14:textId="15A7B0A2" w:rsidR="009B1992" w:rsidRDefault="009B1992" w:rsidP="009B1992">
            <w:pPr>
              <w:pStyle w:val="BodyParagraph"/>
            </w:pPr>
            <w:r>
              <w:t>Estado/</w:t>
            </w:r>
            <w:proofErr w:type="spellStart"/>
            <w:r>
              <w:t>Provincia</w:t>
            </w:r>
            <w:proofErr w:type="spellEnd"/>
            <w:r>
              <w:t>/</w:t>
            </w:r>
            <w:proofErr w:type="spellStart"/>
            <w:r>
              <w:t>Departamento</w:t>
            </w:r>
            <w:proofErr w:type="spellEnd"/>
            <w:r>
              <w:t>:</w:t>
            </w:r>
          </w:p>
        </w:tc>
        <w:sdt>
          <w:sdtPr>
            <w:id w:val="-1581048134"/>
            <w:placeholder>
              <w:docPart w:val="B5878AA554C34B7A8FD9BF89D92AC3FD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25DBE61B" w14:textId="608063E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57" w14:textId="77777777" w:rsidTr="009B1992">
        <w:tc>
          <w:tcPr>
            <w:tcW w:w="3235" w:type="dxa"/>
          </w:tcPr>
          <w:p w14:paraId="40A11A55" w14:textId="77777777" w:rsidR="009B1992" w:rsidRDefault="009B1992" w:rsidP="009B1992">
            <w:pPr>
              <w:pStyle w:val="BodyParagraph"/>
            </w:pPr>
            <w:r>
              <w:t>Código postal:</w:t>
            </w:r>
          </w:p>
        </w:tc>
        <w:sdt>
          <w:sdtPr>
            <w:id w:val="608707732"/>
            <w:placeholder>
              <w:docPart w:val="1773441A550B4E7BB150F98CCAC4CCE8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6" w14:textId="0A3669C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5A" w14:textId="77777777" w:rsidTr="009B1992">
        <w:tc>
          <w:tcPr>
            <w:tcW w:w="3235" w:type="dxa"/>
          </w:tcPr>
          <w:p w14:paraId="40A11A58" w14:textId="77777777" w:rsidR="009B1992" w:rsidRDefault="009B1992" w:rsidP="009B1992">
            <w:pPr>
              <w:pStyle w:val="BodyParagraph"/>
            </w:pPr>
            <w:r>
              <w:t>País:</w:t>
            </w:r>
          </w:p>
        </w:tc>
        <w:sdt>
          <w:sdtPr>
            <w:id w:val="-301160227"/>
            <w:placeholder>
              <w:docPart w:val="EE96C10E614C4E008208ECF94F94EE40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9" w14:textId="69A2CF9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5D" w14:textId="77777777" w:rsidTr="009B1992">
        <w:tc>
          <w:tcPr>
            <w:tcW w:w="3235" w:type="dxa"/>
          </w:tcPr>
          <w:p w14:paraId="40A11A5B" w14:textId="77777777" w:rsidR="009B1992" w:rsidRDefault="009B1992" w:rsidP="009B1992">
            <w:pPr>
              <w:pStyle w:val="BodyParagraph"/>
            </w:pPr>
            <w:proofErr w:type="spellStart"/>
            <w:r>
              <w:t>Teléfono</w:t>
            </w:r>
            <w:proofErr w:type="spellEnd"/>
            <w:r>
              <w:t xml:space="preserve"> principal:</w:t>
            </w:r>
          </w:p>
        </w:tc>
        <w:sdt>
          <w:sdtPr>
            <w:id w:val="33786175"/>
            <w:placeholder>
              <w:docPart w:val="C0DB3331126641EAB86F8A282EA26410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C" w14:textId="64BC52B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60" w14:textId="77777777" w:rsidTr="009B1992">
        <w:tc>
          <w:tcPr>
            <w:tcW w:w="3235" w:type="dxa"/>
          </w:tcPr>
          <w:p w14:paraId="40A11A5E" w14:textId="77777777" w:rsidR="009B1992" w:rsidRDefault="009B1992" w:rsidP="009B1992">
            <w:pPr>
              <w:pStyle w:val="BodyParagraph"/>
            </w:pPr>
            <w:proofErr w:type="spellStart"/>
            <w:r>
              <w:t>Teléfono</w:t>
            </w:r>
            <w:proofErr w:type="spellEnd"/>
            <w:r>
              <w:t xml:space="preserve">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sdt>
          <w:sdtPr>
            <w:id w:val="1057586924"/>
            <w:placeholder>
              <w:docPart w:val="ABE80E24AF2244FFA14DB07F5F8DF356"/>
            </w:placeholder>
            <w:showingPlcHdr/>
          </w:sdtPr>
          <w:sdtEndPr/>
          <w:sdtContent>
            <w:tc>
              <w:tcPr>
                <w:tcW w:w="6115" w:type="dxa"/>
              </w:tcPr>
              <w:p w14:paraId="40A11A5F" w14:textId="61F7E6F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61" w14:textId="77777777" w:rsidR="00FB78D4" w:rsidRPr="00E41358" w:rsidRDefault="00FB78D4" w:rsidP="00E41358"/>
    <w:p w14:paraId="40A11A62" w14:textId="77777777" w:rsidR="00FB78D4" w:rsidRDefault="00FB78D4" w:rsidP="00FB78D4">
      <w:pPr>
        <w:pStyle w:val="Heading3"/>
      </w:pPr>
      <w:r>
        <w:rPr>
          <w:bCs/>
        </w:rPr>
        <w:t>IDIOMAS</w:t>
      </w:r>
    </w:p>
    <w:p w14:paraId="40A11A63" w14:textId="77777777" w:rsidR="00FB78D4" w:rsidRPr="006530FF" w:rsidRDefault="00FB78D4" w:rsidP="003D5D2B">
      <w:pPr>
        <w:pStyle w:val="BodyParagraph"/>
        <w:rPr>
          <w:lang w:val="es-ES"/>
        </w:rPr>
      </w:pPr>
      <w:r w:rsidRPr="006530FF">
        <w:rPr>
          <w:lang w:val="es-ES"/>
        </w:rPr>
        <w:t>Enumera todos los idiomas que hablas, incluido tu idioma nativo: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3"/>
        <w:gridCol w:w="3117"/>
        <w:gridCol w:w="3120"/>
      </w:tblGrid>
      <w:tr w:rsidR="00FB78D4" w14:paraId="40A11A67" w14:textId="77777777" w:rsidTr="009B1992">
        <w:tc>
          <w:tcPr>
            <w:tcW w:w="3113" w:type="dxa"/>
            <w:shd w:val="clear" w:color="auto" w:fill="F2F2F2" w:themeFill="background1" w:themeFillShade="F2"/>
          </w:tcPr>
          <w:p w14:paraId="40A11A64" w14:textId="77777777" w:rsidR="00FB78D4" w:rsidRDefault="00FB78D4" w:rsidP="003D5D2B">
            <w:pPr>
              <w:pStyle w:val="BodyParagraph"/>
            </w:pPr>
            <w:r>
              <w:t>Idioma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40A11A65" w14:textId="77777777" w:rsidR="00FB78D4" w:rsidRDefault="00FB78D4" w:rsidP="003D5D2B">
            <w:pPr>
              <w:pStyle w:val="BodyParagraph"/>
            </w:pPr>
            <w:r>
              <w:t xml:space="preserve">Dominio del </w:t>
            </w:r>
            <w:proofErr w:type="spellStart"/>
            <w:r>
              <w:t>idioma</w:t>
            </w:r>
            <w:proofErr w:type="spellEnd"/>
            <w:r>
              <w:t xml:space="preserve"> (</w:t>
            </w:r>
            <w:proofErr w:type="spellStart"/>
            <w:r>
              <w:t>escrito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 w:themeFill="background1" w:themeFillShade="F2"/>
          </w:tcPr>
          <w:p w14:paraId="40A11A66" w14:textId="77777777" w:rsidR="00FB78D4" w:rsidRDefault="00FB78D4" w:rsidP="003D5D2B">
            <w:pPr>
              <w:pStyle w:val="BodyParagraph"/>
            </w:pPr>
            <w:r>
              <w:t xml:space="preserve">Dominio del </w:t>
            </w:r>
            <w:proofErr w:type="spellStart"/>
            <w:r>
              <w:t>idioma</w:t>
            </w:r>
            <w:proofErr w:type="spellEnd"/>
            <w:r>
              <w:t xml:space="preserve"> (</w:t>
            </w:r>
            <w:proofErr w:type="spellStart"/>
            <w:r>
              <w:t>hablado</w:t>
            </w:r>
            <w:proofErr w:type="spellEnd"/>
            <w:r>
              <w:t>)</w:t>
            </w:r>
          </w:p>
        </w:tc>
      </w:tr>
      <w:tr w:rsidR="009B1992" w14:paraId="40A11A6B" w14:textId="77777777" w:rsidTr="009B1992">
        <w:sdt>
          <w:sdtPr>
            <w:id w:val="-1037051435"/>
            <w:placeholder>
              <w:docPart w:val="42D6E40B77474C3D8AA6F80F6D797A0C"/>
            </w:placeholder>
            <w:showingPlcHdr/>
          </w:sdtPr>
          <w:sdtEndPr/>
          <w:sdtContent>
            <w:tc>
              <w:tcPr>
                <w:tcW w:w="3113" w:type="dxa"/>
              </w:tcPr>
              <w:p w14:paraId="40A11A68" w14:textId="46E4698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199203868"/>
            <w:placeholder>
              <w:docPart w:val="A5117AD44E044D4EB8E653D43557D8EF"/>
            </w:placeholder>
            <w:showingPlcHdr/>
          </w:sdtPr>
          <w:sdtEndPr/>
          <w:sdtContent>
            <w:tc>
              <w:tcPr>
                <w:tcW w:w="3117" w:type="dxa"/>
              </w:tcPr>
              <w:p w14:paraId="40A11A69" w14:textId="512EEA23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738971598"/>
            <w:placeholder>
              <w:docPart w:val="8B7FE0ACE7E0418DBC4D2F7521F6E3DB"/>
            </w:placeholder>
            <w:showingPlcHdr/>
          </w:sdtPr>
          <w:sdtEndPr/>
          <w:sdtContent>
            <w:tc>
              <w:tcPr>
                <w:tcW w:w="3120" w:type="dxa"/>
              </w:tcPr>
              <w:p w14:paraId="40A11A6A" w14:textId="0C395E2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6F" w14:textId="77777777" w:rsidTr="009B1992">
        <w:sdt>
          <w:sdtPr>
            <w:id w:val="451206068"/>
            <w:placeholder>
              <w:docPart w:val="DEE6E08957164E3B9311CED94A1504CE"/>
            </w:placeholder>
            <w:showingPlcHdr/>
          </w:sdtPr>
          <w:sdtEndPr/>
          <w:sdtContent>
            <w:tc>
              <w:tcPr>
                <w:tcW w:w="3113" w:type="dxa"/>
              </w:tcPr>
              <w:p w14:paraId="40A11A6C" w14:textId="455BBBB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964577760"/>
            <w:placeholder>
              <w:docPart w:val="9CCF149203DB49E2A0C4355AD3C3C64E"/>
            </w:placeholder>
            <w:showingPlcHdr/>
          </w:sdtPr>
          <w:sdtEndPr/>
          <w:sdtContent>
            <w:tc>
              <w:tcPr>
                <w:tcW w:w="3117" w:type="dxa"/>
              </w:tcPr>
              <w:p w14:paraId="40A11A6D" w14:textId="287D9236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572959638"/>
            <w:placeholder>
              <w:docPart w:val="D3085E34807F4E4AA2A6A88B390A78E1"/>
            </w:placeholder>
            <w:showingPlcHdr/>
          </w:sdtPr>
          <w:sdtEndPr/>
          <w:sdtContent>
            <w:tc>
              <w:tcPr>
                <w:tcW w:w="3120" w:type="dxa"/>
              </w:tcPr>
              <w:p w14:paraId="40A11A6E" w14:textId="4A02C20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70" w14:textId="77777777" w:rsidR="005C5D13" w:rsidRPr="00E41358" w:rsidRDefault="005C5D13" w:rsidP="00E41358"/>
    <w:p w14:paraId="40A11A71" w14:textId="77777777" w:rsidR="00147C0F" w:rsidRPr="00D07D0B" w:rsidRDefault="00147C0F" w:rsidP="00147C0F">
      <w:pPr>
        <w:pStyle w:val="Heading3"/>
      </w:pPr>
      <w:r>
        <w:rPr>
          <w:bCs/>
        </w:rPr>
        <w:t>INFORMACIÓN DE CONTACTO DE EMERGENCIA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9B1992" w14:paraId="40A11A74" w14:textId="77777777" w:rsidTr="009B1992">
        <w:tc>
          <w:tcPr>
            <w:tcW w:w="3055" w:type="dxa"/>
          </w:tcPr>
          <w:p w14:paraId="40A11A72" w14:textId="77777777" w:rsidR="009B1992" w:rsidRDefault="009B1992" w:rsidP="009B1992">
            <w:pPr>
              <w:pStyle w:val="BodyParagraph"/>
            </w:pPr>
            <w:r>
              <w:t>Nombre(s):</w:t>
            </w:r>
          </w:p>
        </w:tc>
        <w:sdt>
          <w:sdtPr>
            <w:id w:val="2090882631"/>
            <w:placeholder>
              <w:docPart w:val="32BBE2955E904B63B163E65A7209BC1B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73" w14:textId="3E6254C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77" w14:textId="77777777" w:rsidTr="009B1992">
        <w:tc>
          <w:tcPr>
            <w:tcW w:w="3055" w:type="dxa"/>
          </w:tcPr>
          <w:p w14:paraId="40A11A75" w14:textId="77777777" w:rsidR="009B1992" w:rsidRDefault="009B1992" w:rsidP="009B1992">
            <w:pPr>
              <w:pStyle w:val="BodyParagraph"/>
            </w:pPr>
            <w:proofErr w:type="spellStart"/>
            <w:r>
              <w:t>Apellido</w:t>
            </w:r>
            <w:proofErr w:type="spellEnd"/>
            <w:r>
              <w:t>(s):</w:t>
            </w:r>
          </w:p>
        </w:tc>
        <w:sdt>
          <w:sdtPr>
            <w:id w:val="-38214345"/>
            <w:placeholder>
              <w:docPart w:val="2527B71AADA74C7E8A75BEC1A96339CD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76" w14:textId="288D777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7A" w14:textId="77777777" w:rsidTr="009B1992">
        <w:tc>
          <w:tcPr>
            <w:tcW w:w="3055" w:type="dxa"/>
          </w:tcPr>
          <w:p w14:paraId="40A11A78" w14:textId="77777777" w:rsidR="009B1992" w:rsidRDefault="009B1992" w:rsidP="009B1992">
            <w:pPr>
              <w:pStyle w:val="BodyParagraph"/>
            </w:pPr>
            <w:proofErr w:type="spellStart"/>
            <w:r>
              <w:t>Relación</w:t>
            </w:r>
            <w:proofErr w:type="spellEnd"/>
            <w:r>
              <w:t>:</w:t>
            </w:r>
          </w:p>
        </w:tc>
        <w:sdt>
          <w:sdtPr>
            <w:id w:val="1052196050"/>
            <w:placeholder>
              <w:docPart w:val="CD511C77D61B4B9E925B8BDC35B7CEF0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79" w14:textId="459416F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7D" w14:textId="77777777" w:rsidTr="009B1992">
        <w:tc>
          <w:tcPr>
            <w:tcW w:w="3055" w:type="dxa"/>
          </w:tcPr>
          <w:p w14:paraId="40A11A7B" w14:textId="692D2685" w:rsidR="009B1992" w:rsidRDefault="009B1992" w:rsidP="009B199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>:</w:t>
            </w:r>
          </w:p>
        </w:tc>
        <w:sdt>
          <w:sdtPr>
            <w:id w:val="-1233381152"/>
            <w:placeholder>
              <w:docPart w:val="C0D363C209D54FB4A9DFFCF46270BEA9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7C" w14:textId="029BADB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0" w14:textId="77777777" w:rsidTr="009B1992">
        <w:tc>
          <w:tcPr>
            <w:tcW w:w="3055" w:type="dxa"/>
          </w:tcPr>
          <w:p w14:paraId="40A11A7E" w14:textId="77777777" w:rsidR="009B1992" w:rsidRDefault="009B1992" w:rsidP="009B1992">
            <w:pPr>
              <w:pStyle w:val="BodyParagraph"/>
            </w:pPr>
            <w:proofErr w:type="spellStart"/>
            <w:r>
              <w:t>Dirección</w:t>
            </w:r>
            <w:proofErr w:type="spellEnd"/>
            <w:r>
              <w:t xml:space="preserve"> o </w:t>
            </w:r>
            <w:proofErr w:type="spellStart"/>
            <w:r>
              <w:t>casilla</w:t>
            </w:r>
            <w:proofErr w:type="spellEnd"/>
            <w:r>
              <w:t xml:space="preserve"> postal:</w:t>
            </w:r>
          </w:p>
        </w:tc>
        <w:sdt>
          <w:sdtPr>
            <w:id w:val="-511531143"/>
            <w:placeholder>
              <w:docPart w:val="6A3D1AED90814FBEAE3425B279B4819D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7F" w14:textId="6032FE3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3" w14:textId="77777777" w:rsidTr="009B1992">
        <w:tc>
          <w:tcPr>
            <w:tcW w:w="3055" w:type="dxa"/>
          </w:tcPr>
          <w:p w14:paraId="40A11A81" w14:textId="77777777" w:rsidR="009B1992" w:rsidRDefault="009B1992" w:rsidP="009B1992">
            <w:pPr>
              <w:pStyle w:val="BodyParagraph"/>
            </w:pPr>
            <w:r>
              <w:t>Ciudad:</w:t>
            </w:r>
          </w:p>
        </w:tc>
        <w:sdt>
          <w:sdtPr>
            <w:id w:val="1926694488"/>
            <w:placeholder>
              <w:docPart w:val="6414F621F0B84252AF0906279190A0AC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82" w14:textId="5E5988A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6" w14:textId="77777777" w:rsidTr="009B1992">
        <w:tc>
          <w:tcPr>
            <w:tcW w:w="3055" w:type="dxa"/>
          </w:tcPr>
          <w:p w14:paraId="40A11A84" w14:textId="77777777" w:rsidR="009B1992" w:rsidRDefault="009B1992" w:rsidP="009B1992">
            <w:pPr>
              <w:pStyle w:val="BodyParagraph"/>
            </w:pPr>
            <w:r>
              <w:t>Código postal:</w:t>
            </w:r>
          </w:p>
        </w:tc>
        <w:sdt>
          <w:sdtPr>
            <w:id w:val="-1634096801"/>
            <w:placeholder>
              <w:docPart w:val="FA7DFE592FFC4E75BF6EEEEB90CCF750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85" w14:textId="468680D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9" w14:textId="77777777" w:rsidTr="009B1992">
        <w:tc>
          <w:tcPr>
            <w:tcW w:w="3055" w:type="dxa"/>
          </w:tcPr>
          <w:p w14:paraId="40A11A87" w14:textId="77777777" w:rsidR="009B1992" w:rsidRDefault="009B1992" w:rsidP="009B1992">
            <w:pPr>
              <w:pStyle w:val="BodyParagraph"/>
            </w:pPr>
            <w:r>
              <w:t>País:</w:t>
            </w:r>
          </w:p>
        </w:tc>
        <w:sdt>
          <w:sdtPr>
            <w:id w:val="499327237"/>
            <w:placeholder>
              <w:docPart w:val="1A597B07507D4F81AC6A3B44F5550EB9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88" w14:textId="4A2DCCC8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C" w14:textId="77777777" w:rsidTr="009B1992">
        <w:tc>
          <w:tcPr>
            <w:tcW w:w="3055" w:type="dxa"/>
          </w:tcPr>
          <w:p w14:paraId="40A11A8A" w14:textId="77777777" w:rsidR="009B1992" w:rsidRDefault="009B1992" w:rsidP="009B1992">
            <w:pPr>
              <w:pStyle w:val="BodyParagraph"/>
            </w:pPr>
            <w:proofErr w:type="spellStart"/>
            <w:r>
              <w:t>Teléfono</w:t>
            </w:r>
            <w:proofErr w:type="spellEnd"/>
            <w:r>
              <w:t xml:space="preserve"> principal:</w:t>
            </w:r>
          </w:p>
        </w:tc>
        <w:sdt>
          <w:sdtPr>
            <w:id w:val="1991436455"/>
            <w:placeholder>
              <w:docPart w:val="6566876D6E5F4A7FA4E5D7F3F5470AB5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8B" w14:textId="05FD057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8F" w14:textId="77777777" w:rsidTr="009B1992">
        <w:tc>
          <w:tcPr>
            <w:tcW w:w="3055" w:type="dxa"/>
          </w:tcPr>
          <w:p w14:paraId="40A11A8D" w14:textId="77777777" w:rsidR="009B1992" w:rsidRDefault="009B1992" w:rsidP="009B1992">
            <w:pPr>
              <w:pStyle w:val="BodyParagraph"/>
            </w:pPr>
            <w:proofErr w:type="spellStart"/>
            <w:r>
              <w:t>Teléfono</w:t>
            </w:r>
            <w:proofErr w:type="spellEnd"/>
            <w:r>
              <w:t xml:space="preserve"> </w:t>
            </w:r>
            <w:proofErr w:type="spellStart"/>
            <w:r>
              <w:t>secundario</w:t>
            </w:r>
            <w:proofErr w:type="spellEnd"/>
            <w:r>
              <w:t>:</w:t>
            </w:r>
          </w:p>
        </w:tc>
        <w:sdt>
          <w:sdtPr>
            <w:id w:val="485590303"/>
            <w:placeholder>
              <w:docPart w:val="82B9CBCE555247B5BD7473BA08383A9A"/>
            </w:placeholder>
            <w:showingPlcHdr/>
          </w:sdtPr>
          <w:sdtEndPr/>
          <w:sdtContent>
            <w:tc>
              <w:tcPr>
                <w:tcW w:w="6295" w:type="dxa"/>
              </w:tcPr>
              <w:p w14:paraId="40A11A8E" w14:textId="2061546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2B4D4493" w14:textId="6EBFE8FA" w:rsidR="006530FF" w:rsidRDefault="006530FF">
      <w:pPr>
        <w:rPr>
          <w:rFonts w:ascii="Arial Narrow" w:hAnsi="Arial Narrow"/>
          <w:b/>
          <w:bCs/>
          <w:smallCaps/>
          <w:szCs w:val="28"/>
          <w:u w:val="single"/>
        </w:rPr>
      </w:pPr>
    </w:p>
    <w:p w14:paraId="40A11A91" w14:textId="4D074775" w:rsidR="005C5D13" w:rsidRDefault="005C5D13" w:rsidP="005C5D13">
      <w:pPr>
        <w:pStyle w:val="Heading3"/>
      </w:pPr>
      <w:r>
        <w:rPr>
          <w:bCs/>
        </w:rPr>
        <w:t>EDUCACIÓN PREVIA</w:t>
      </w:r>
    </w:p>
    <w:p w14:paraId="40A11A92" w14:textId="77777777" w:rsidR="005C5D13" w:rsidRPr="006530FF" w:rsidRDefault="005C5D13" w:rsidP="003D5D2B">
      <w:pPr>
        <w:pStyle w:val="BodyParagraph"/>
        <w:rPr>
          <w:lang w:val="es-ES"/>
        </w:rPr>
      </w:pPr>
      <w:r w:rsidRPr="006530FF">
        <w:rPr>
          <w:lang w:val="es-ES"/>
        </w:rPr>
        <w:lastRenderedPageBreak/>
        <w:t>Indica las dos últimas instituciones académicas en las que has cursado estudios:</w:t>
      </w:r>
    </w:p>
    <w:p w14:paraId="40A11A93" w14:textId="77777777" w:rsidR="005C5D13" w:rsidRDefault="005C5D13" w:rsidP="005C5D13">
      <w:pPr>
        <w:pStyle w:val="Heading4"/>
      </w:pPr>
      <w:proofErr w:type="spellStart"/>
      <w:r>
        <w:rPr>
          <w:bCs/>
        </w:rPr>
        <w:t>Institución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más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reciente</w:t>
      </w:r>
      <w:proofErr w:type="spellEnd"/>
      <w:r>
        <w:rPr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9B1992" w14:paraId="40A11A96" w14:textId="77777777" w:rsidTr="009B1992">
        <w:tc>
          <w:tcPr>
            <w:tcW w:w="2515" w:type="dxa"/>
          </w:tcPr>
          <w:p w14:paraId="40A11A94" w14:textId="77777777" w:rsidR="009B1992" w:rsidRDefault="009B1992" w:rsidP="009B1992">
            <w:pPr>
              <w:pStyle w:val="BodyParagraph"/>
            </w:pPr>
            <w:r>
              <w:t xml:space="preserve">Nombre de la </w:t>
            </w:r>
            <w:proofErr w:type="spellStart"/>
            <w:r>
              <w:t>institución</w:t>
            </w:r>
            <w:proofErr w:type="spellEnd"/>
            <w:r>
              <w:t>:</w:t>
            </w:r>
          </w:p>
        </w:tc>
        <w:sdt>
          <w:sdtPr>
            <w:id w:val="843911857"/>
            <w:placeholder>
              <w:docPart w:val="EC0DC783F3274C2A82AF4F559E8C74A8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95" w14:textId="58B1F82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99" w14:textId="77777777" w:rsidTr="009B1992">
        <w:tc>
          <w:tcPr>
            <w:tcW w:w="2515" w:type="dxa"/>
          </w:tcPr>
          <w:p w14:paraId="40A11A97" w14:textId="77777777" w:rsidR="009B1992" w:rsidRDefault="009B1992" w:rsidP="009B1992">
            <w:pPr>
              <w:pStyle w:val="BodyParagraph"/>
            </w:pP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  <w:r>
              <w:t>:</w:t>
            </w:r>
          </w:p>
        </w:tc>
        <w:sdt>
          <w:sdtPr>
            <w:id w:val="-1379548274"/>
            <w:placeholder>
              <w:docPart w:val="5A5B92186456400EB6C957252177A1D9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98" w14:textId="7521F87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9C" w14:textId="77777777" w:rsidTr="009B1992">
        <w:tc>
          <w:tcPr>
            <w:tcW w:w="2515" w:type="dxa"/>
          </w:tcPr>
          <w:p w14:paraId="40A11A9A" w14:textId="77777777" w:rsidR="009B1992" w:rsidRDefault="009B1992" w:rsidP="009B1992">
            <w:pPr>
              <w:pStyle w:val="BodyParagraph"/>
            </w:pPr>
            <w:r>
              <w:t xml:space="preserve">Lugar de </w:t>
            </w:r>
            <w:proofErr w:type="spellStart"/>
            <w:r>
              <w:t>estudio</w:t>
            </w:r>
            <w:proofErr w:type="spellEnd"/>
            <w:r>
              <w:t>:</w:t>
            </w:r>
          </w:p>
        </w:tc>
        <w:sdt>
          <w:sdtPr>
            <w:id w:val="822010229"/>
            <w:placeholder>
              <w:docPart w:val="DD8090100FB34401972E1F769A4C5212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9B" w14:textId="109C76E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9F" w14:textId="77777777" w:rsidTr="009B1992">
        <w:tc>
          <w:tcPr>
            <w:tcW w:w="2515" w:type="dxa"/>
          </w:tcPr>
          <w:p w14:paraId="40A11A9D" w14:textId="77777777" w:rsidR="009B1992" w:rsidRDefault="009B1992" w:rsidP="009B1992">
            <w:pPr>
              <w:pStyle w:val="BodyParagraph"/>
            </w:pPr>
            <w:r>
              <w:t xml:space="preserve">Campo de </w:t>
            </w:r>
            <w:proofErr w:type="spellStart"/>
            <w:r>
              <w:t>estudio</w:t>
            </w:r>
            <w:proofErr w:type="spellEnd"/>
            <w:r>
              <w:t>:</w:t>
            </w:r>
          </w:p>
        </w:tc>
        <w:sdt>
          <w:sdtPr>
            <w:id w:val="1267190340"/>
            <w:placeholder>
              <w:docPart w:val="1BA0F121E76C4A4F89576C2F931A0BA9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9E" w14:textId="53D7B3F8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A2" w14:textId="77777777" w:rsidTr="009B1992">
        <w:tc>
          <w:tcPr>
            <w:tcW w:w="2515" w:type="dxa"/>
          </w:tcPr>
          <w:p w14:paraId="40A11AA0" w14:textId="77777777" w:rsidR="009B1992" w:rsidRDefault="009B1992" w:rsidP="009B1992">
            <w:pPr>
              <w:pStyle w:val="BodyParagraph"/>
            </w:pPr>
            <w:proofErr w:type="spellStart"/>
            <w:r>
              <w:t>Promedio</w:t>
            </w:r>
            <w:proofErr w:type="spellEnd"/>
            <w:r>
              <w:t xml:space="preserve"> de </w:t>
            </w:r>
            <w:proofErr w:type="spellStart"/>
            <w:r>
              <w:t>notas</w:t>
            </w:r>
            <w:proofErr w:type="spellEnd"/>
            <w:r>
              <w:t>:</w:t>
            </w:r>
          </w:p>
        </w:tc>
        <w:sdt>
          <w:sdtPr>
            <w:id w:val="1251479146"/>
            <w:placeholder>
              <w:docPart w:val="C47D07B5351C4D9D8565E0C0FD767A0A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A1" w14:textId="50B3339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A3" w14:textId="77777777" w:rsidR="005C5D13" w:rsidRDefault="005C5D13" w:rsidP="005C5D13">
      <w:pPr>
        <w:pStyle w:val="Heading4"/>
      </w:pPr>
      <w:proofErr w:type="spellStart"/>
      <w:r>
        <w:rPr>
          <w:bCs/>
        </w:rPr>
        <w:t>Institución</w:t>
      </w:r>
      <w:proofErr w:type="spellEnd"/>
      <w:r>
        <w:rPr>
          <w:bCs/>
        </w:rPr>
        <w:t xml:space="preserve"> previa: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9B1992" w14:paraId="40A11AA6" w14:textId="77777777" w:rsidTr="009B1992">
        <w:tc>
          <w:tcPr>
            <w:tcW w:w="2515" w:type="dxa"/>
          </w:tcPr>
          <w:p w14:paraId="40A11AA4" w14:textId="77777777" w:rsidR="009B1992" w:rsidRDefault="009B1992" w:rsidP="009B1992">
            <w:pPr>
              <w:pStyle w:val="BodyParagraph"/>
            </w:pPr>
            <w:r>
              <w:t xml:space="preserve">Nombre de la </w:t>
            </w:r>
            <w:proofErr w:type="spellStart"/>
            <w:r>
              <w:t>institución</w:t>
            </w:r>
            <w:proofErr w:type="spellEnd"/>
            <w:r>
              <w:t>:</w:t>
            </w:r>
          </w:p>
        </w:tc>
        <w:sdt>
          <w:sdtPr>
            <w:id w:val="-830130327"/>
            <w:placeholder>
              <w:docPart w:val="8ECB494D972946D286FA5ACA583FD978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A5" w14:textId="766DC83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A9" w14:textId="77777777" w:rsidTr="009B1992">
        <w:tc>
          <w:tcPr>
            <w:tcW w:w="2515" w:type="dxa"/>
          </w:tcPr>
          <w:p w14:paraId="40A11AA7" w14:textId="77777777" w:rsidR="009B1992" w:rsidRDefault="009B1992" w:rsidP="009B1992">
            <w:pPr>
              <w:pStyle w:val="BodyParagraph"/>
            </w:pP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  <w:r>
              <w:t>:</w:t>
            </w:r>
          </w:p>
        </w:tc>
        <w:sdt>
          <w:sdtPr>
            <w:id w:val="-731231523"/>
            <w:placeholder>
              <w:docPart w:val="EE2ED5B58CF64AF58A69EFCD07FF9D5E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A8" w14:textId="54F582C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AC" w14:textId="77777777" w:rsidTr="009B1992">
        <w:tc>
          <w:tcPr>
            <w:tcW w:w="2515" w:type="dxa"/>
          </w:tcPr>
          <w:p w14:paraId="40A11AAA" w14:textId="77777777" w:rsidR="009B1992" w:rsidRDefault="009B1992" w:rsidP="009B1992">
            <w:pPr>
              <w:pStyle w:val="BodyParagraph"/>
            </w:pPr>
            <w:r>
              <w:t xml:space="preserve">Lugar de </w:t>
            </w:r>
            <w:proofErr w:type="spellStart"/>
            <w:r>
              <w:t>estudio</w:t>
            </w:r>
            <w:proofErr w:type="spellEnd"/>
            <w:r>
              <w:t>:</w:t>
            </w:r>
          </w:p>
        </w:tc>
        <w:sdt>
          <w:sdtPr>
            <w:id w:val="210777134"/>
            <w:placeholder>
              <w:docPart w:val="D736A67412F74A2F94F21EC9BDAF054C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AB" w14:textId="0E4C01E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AF" w14:textId="77777777" w:rsidTr="009B1992">
        <w:tc>
          <w:tcPr>
            <w:tcW w:w="2515" w:type="dxa"/>
          </w:tcPr>
          <w:p w14:paraId="40A11AAD" w14:textId="77777777" w:rsidR="009B1992" w:rsidRDefault="009B1992" w:rsidP="009B1992">
            <w:pPr>
              <w:pStyle w:val="BodyParagraph"/>
            </w:pPr>
            <w:r>
              <w:t xml:space="preserve">Campo de </w:t>
            </w:r>
            <w:proofErr w:type="spellStart"/>
            <w:r>
              <w:t>estudio</w:t>
            </w:r>
            <w:proofErr w:type="spellEnd"/>
            <w:r>
              <w:t>:</w:t>
            </w:r>
          </w:p>
        </w:tc>
        <w:sdt>
          <w:sdtPr>
            <w:id w:val="377597013"/>
            <w:placeholder>
              <w:docPart w:val="87794440ADA24B4188B0C02BE9ECA777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AE" w14:textId="4BCADDE3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B2" w14:textId="77777777" w:rsidTr="009B1992">
        <w:tc>
          <w:tcPr>
            <w:tcW w:w="2515" w:type="dxa"/>
          </w:tcPr>
          <w:p w14:paraId="40A11AB0" w14:textId="77777777" w:rsidR="009B1992" w:rsidRDefault="009B1992" w:rsidP="009B1992">
            <w:pPr>
              <w:pStyle w:val="BodyParagraph"/>
            </w:pPr>
            <w:proofErr w:type="spellStart"/>
            <w:r>
              <w:t>Promedio</w:t>
            </w:r>
            <w:proofErr w:type="spellEnd"/>
            <w:r>
              <w:t xml:space="preserve"> de </w:t>
            </w:r>
            <w:proofErr w:type="spellStart"/>
            <w:r>
              <w:t>notas</w:t>
            </w:r>
            <w:proofErr w:type="spellEnd"/>
            <w:r>
              <w:t>:</w:t>
            </w:r>
          </w:p>
        </w:tc>
        <w:sdt>
          <w:sdtPr>
            <w:id w:val="-1687125422"/>
            <w:placeholder>
              <w:docPart w:val="BF0940AAAF4E42EE953812FBD8A7355A"/>
            </w:placeholder>
            <w:showingPlcHdr/>
          </w:sdtPr>
          <w:sdtEndPr/>
          <w:sdtContent>
            <w:tc>
              <w:tcPr>
                <w:tcW w:w="6835" w:type="dxa"/>
              </w:tcPr>
              <w:p w14:paraId="40A11AB1" w14:textId="427F403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B3" w14:textId="77777777" w:rsidR="005C5D13" w:rsidRPr="00E41358" w:rsidRDefault="005C5D13" w:rsidP="00E41358"/>
    <w:p w14:paraId="40A11AB4" w14:textId="77777777" w:rsidR="00723F9D" w:rsidRDefault="005C5D13" w:rsidP="005C5D13">
      <w:pPr>
        <w:pStyle w:val="Heading3"/>
      </w:pPr>
      <w:r>
        <w:rPr>
          <w:bCs/>
        </w:rPr>
        <w:t>RESUMEN Y OBJETIVOS</w:t>
      </w:r>
    </w:p>
    <w:p w14:paraId="40A11AB5" w14:textId="77777777" w:rsidR="005C5D13" w:rsidRPr="006530FF" w:rsidRDefault="005C5D13" w:rsidP="003D5D2B">
      <w:pPr>
        <w:pStyle w:val="BodyParagraph"/>
        <w:rPr>
          <w:lang w:val="es-ES"/>
        </w:rPr>
      </w:pPr>
      <w:r w:rsidRPr="006530FF">
        <w:rPr>
          <w:lang w:val="es-ES"/>
        </w:rPr>
        <w:t xml:space="preserve">En dos o tres frases, cuéntanos tus objetivos para esta beca (programa de estudio/título deseado, </w:t>
      </w:r>
      <w:hyperlink r:id="rId8" w:history="1">
        <w:r w:rsidRPr="006530FF">
          <w:rPr>
            <w:rStyle w:val="Hyperlink"/>
            <w:lang w:val="es-ES"/>
          </w:rPr>
          <w:t>área de interés de Rotary</w:t>
        </w:r>
      </w:hyperlink>
      <w:r w:rsidRPr="006530FF">
        <w:rPr>
          <w:lang w:val="es-ES"/>
        </w:rPr>
        <w:t>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358" w:rsidRPr="009B1992" w14:paraId="40A11AB7" w14:textId="77777777" w:rsidTr="00E41358">
        <w:sdt>
          <w:sdtPr>
            <w:rPr>
              <w:lang w:val="es-ES"/>
            </w:rPr>
            <w:id w:val="2078929196"/>
            <w:placeholder>
              <w:docPart w:val="D4D7AEC5D9EA4E918D4C093F9FC34791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B6" w14:textId="717A31F9" w:rsidR="00E41358" w:rsidRPr="006530FF" w:rsidRDefault="009B1992" w:rsidP="003D5D2B">
                <w:pPr>
                  <w:pStyle w:val="BodyParagraph"/>
                  <w:rPr>
                    <w:lang w:val="es-ES"/>
                  </w:rPr>
                </w:pPr>
                <w:r w:rsidRPr="009B1992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AB8" w14:textId="77777777" w:rsidR="00E41358" w:rsidRPr="006530FF" w:rsidRDefault="00E41358" w:rsidP="003D5D2B">
      <w:pPr>
        <w:pStyle w:val="BodyParagraph"/>
        <w:rPr>
          <w:lang w:val="es-ES"/>
        </w:rPr>
      </w:pPr>
    </w:p>
    <w:p w14:paraId="40A11AB9" w14:textId="77777777" w:rsidR="005C5D13" w:rsidRPr="006530FF" w:rsidRDefault="005C5D13" w:rsidP="003D5D2B">
      <w:pPr>
        <w:pStyle w:val="BodyParagraph"/>
        <w:rPr>
          <w:lang w:val="es-ES"/>
        </w:rPr>
      </w:pPr>
      <w:r w:rsidRPr="006530FF">
        <w:rPr>
          <w:lang w:val="es-ES"/>
        </w:rPr>
        <w:t>En 200 palabras o menos, resume tus cualificaciones para recibir esta beca. (experiencia de voluntariado/trabajo/académica, filosofía y perspectiva vital,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358" w:rsidRPr="006530FF" w14:paraId="40A11ABB" w14:textId="77777777" w:rsidTr="00E41358">
        <w:sdt>
          <w:sdtPr>
            <w:rPr>
              <w:lang w:val="es-ES"/>
            </w:rPr>
            <w:id w:val="-62653728"/>
            <w:placeholder>
              <w:docPart w:val="900F99B2FCBF4970B39236E89E950A30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BA" w14:textId="7AD5062B" w:rsidR="00E41358" w:rsidRPr="006530FF" w:rsidRDefault="009B1992" w:rsidP="003D5D2B">
                <w:pPr>
                  <w:pStyle w:val="BodyParagraph"/>
                  <w:rPr>
                    <w:lang w:val="es-ES"/>
                  </w:rPr>
                </w:pPr>
                <w:r w:rsidRPr="009B1992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ABC" w14:textId="77777777" w:rsidR="001A3A6F" w:rsidRPr="006530FF" w:rsidRDefault="001A3A6F" w:rsidP="00E41358">
      <w:pPr>
        <w:rPr>
          <w:lang w:val="es-ES"/>
        </w:rPr>
      </w:pPr>
    </w:p>
    <w:p w14:paraId="40A11ABD" w14:textId="77777777" w:rsidR="001A3A6F" w:rsidRPr="006530FF" w:rsidRDefault="001A3A6F" w:rsidP="001A3A6F">
      <w:pPr>
        <w:pStyle w:val="Heading3"/>
        <w:rPr>
          <w:lang w:val="es-ES"/>
        </w:rPr>
      </w:pPr>
      <w:r w:rsidRPr="006530FF">
        <w:rPr>
          <w:bCs/>
          <w:lang w:val="es-ES"/>
        </w:rPr>
        <w:t>ÁREAS DE INTERÉS</w:t>
      </w:r>
    </w:p>
    <w:p w14:paraId="40A11ABE" w14:textId="77777777" w:rsidR="005C5D13" w:rsidRPr="006530FF" w:rsidRDefault="00573227" w:rsidP="003D5D2B">
      <w:pPr>
        <w:pStyle w:val="BodyParagraph"/>
        <w:rPr>
          <w:lang w:val="es-ES"/>
        </w:rPr>
      </w:pPr>
      <w:r w:rsidRPr="006530FF">
        <w:rPr>
          <w:lang w:val="es-ES"/>
        </w:rPr>
        <w:t>¿Cuál es tu área de interés?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8893"/>
      </w:tblGrid>
      <w:tr w:rsidR="00573227" w:rsidRPr="00AB17A4" w14:paraId="40A11AC1" w14:textId="77777777" w:rsidTr="00573227">
        <w:sdt>
          <w:sdtPr>
            <w:id w:val="-1326132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BF" w14:textId="77777777" w:rsidR="00573227" w:rsidRDefault="00846BE9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0" w14:textId="1E7A46AF" w:rsidR="00573227" w:rsidRPr="006530FF" w:rsidRDefault="00F33D1E" w:rsidP="003D5D2B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Paz y prevención de conflictos</w:t>
            </w:r>
          </w:p>
        </w:tc>
      </w:tr>
      <w:tr w:rsidR="00573227" w:rsidRPr="00AB17A4" w14:paraId="40A11AC4" w14:textId="77777777" w:rsidTr="00573227">
        <w:sdt>
          <w:sdtPr>
            <w:id w:val="-1723195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C2" w14:textId="77777777" w:rsidR="00573227" w:rsidRDefault="00573227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3" w14:textId="29A5307C" w:rsidR="00573227" w:rsidRPr="006530FF" w:rsidRDefault="00F33D1E" w:rsidP="003D5D2B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Prevención y tratamiento de enfermedades</w:t>
            </w:r>
          </w:p>
        </w:tc>
      </w:tr>
      <w:tr w:rsidR="00573227" w14:paraId="40A11AC7" w14:textId="77777777" w:rsidTr="00573227">
        <w:sdt>
          <w:sdtPr>
            <w:id w:val="1981882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C5" w14:textId="77777777" w:rsidR="00573227" w:rsidRDefault="00573227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6" w14:textId="48B7FCC1" w:rsidR="00573227" w:rsidRDefault="00F33D1E" w:rsidP="003D5D2B">
            <w:pPr>
              <w:pStyle w:val="BodyParagraph"/>
            </w:pPr>
            <w:r>
              <w:t xml:space="preserve">Agua, </w:t>
            </w:r>
            <w:proofErr w:type="spellStart"/>
            <w:r>
              <w:t>saneamiento</w:t>
            </w:r>
            <w:proofErr w:type="spellEnd"/>
            <w:r>
              <w:t xml:space="preserve"> e </w:t>
            </w:r>
            <w:proofErr w:type="spellStart"/>
            <w:r>
              <w:t>higiene</w:t>
            </w:r>
            <w:proofErr w:type="spellEnd"/>
          </w:p>
        </w:tc>
      </w:tr>
      <w:tr w:rsidR="00573227" w14:paraId="40A11ACA" w14:textId="77777777" w:rsidTr="00573227">
        <w:sdt>
          <w:sdtPr>
            <w:id w:val="207220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C8" w14:textId="77777777" w:rsidR="00573227" w:rsidRDefault="00573227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9" w14:textId="6AC6EF8B" w:rsidR="00573227" w:rsidRDefault="00F33D1E" w:rsidP="003D5D2B">
            <w:pPr>
              <w:pStyle w:val="BodyParagraph"/>
            </w:pPr>
            <w:r>
              <w:t xml:space="preserve">Salud </w:t>
            </w:r>
            <w:proofErr w:type="spellStart"/>
            <w:r>
              <w:t>materno-infantil</w:t>
            </w:r>
            <w:proofErr w:type="spellEnd"/>
          </w:p>
        </w:tc>
      </w:tr>
      <w:tr w:rsidR="00573227" w14:paraId="40A11ACD" w14:textId="77777777" w:rsidTr="00573227">
        <w:sdt>
          <w:sdtPr>
            <w:id w:val="-97945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CB" w14:textId="77777777" w:rsidR="00573227" w:rsidRDefault="00573227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C" w14:textId="206006B3" w:rsidR="00573227" w:rsidRDefault="00F33D1E" w:rsidP="003D5D2B">
            <w:pPr>
              <w:pStyle w:val="BodyParagraph"/>
            </w:pPr>
            <w:proofErr w:type="spellStart"/>
            <w:r>
              <w:t>Alfabetización</w:t>
            </w:r>
            <w:proofErr w:type="spellEnd"/>
            <w:r>
              <w:t xml:space="preserve"> y </w:t>
            </w:r>
            <w:proofErr w:type="spellStart"/>
            <w:r>
              <w:t>educación</w:t>
            </w:r>
            <w:proofErr w:type="spellEnd"/>
            <w:r>
              <w:t xml:space="preserve"> </w:t>
            </w:r>
            <w:proofErr w:type="spellStart"/>
            <w:r>
              <w:t>básica</w:t>
            </w:r>
            <w:proofErr w:type="spellEnd"/>
          </w:p>
        </w:tc>
      </w:tr>
      <w:tr w:rsidR="00573227" w:rsidRPr="00AB17A4" w14:paraId="40A11AD0" w14:textId="77777777" w:rsidTr="00573227">
        <w:sdt>
          <w:sdtPr>
            <w:id w:val="589591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40A11ACE" w14:textId="77777777" w:rsidR="00573227" w:rsidRDefault="00573227" w:rsidP="003D5D2B">
                <w:pPr>
                  <w:pStyle w:val="BodyParagraph"/>
                </w:pPr>
                <w:r>
                  <w:rPr>
                    <w:rFonts w:ascii="MS Gothic" w:eastAsia="MS Gothic" w:hAnsi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40A11ACF" w14:textId="5E3C07BE" w:rsidR="00573227" w:rsidRPr="006530FF" w:rsidRDefault="00F33D1E" w:rsidP="003D5D2B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Desarrollo económico de la comunidad</w:t>
            </w:r>
          </w:p>
        </w:tc>
      </w:tr>
      <w:tr w:rsidR="00E656FF" w14:paraId="3BEF56DF" w14:textId="77777777" w:rsidTr="00573227">
        <w:sdt>
          <w:sdtPr>
            <w:rPr>
              <w:rFonts w:eastAsia="MS Gothic"/>
            </w:rPr>
            <w:id w:val="-1105261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dxa"/>
              </w:tcPr>
              <w:p w14:paraId="14FECE5E" w14:textId="1D895A45" w:rsidR="00E656FF" w:rsidRDefault="00E656FF" w:rsidP="003D5D2B">
                <w:pPr>
                  <w:pStyle w:val="BodyParagraph"/>
                  <w:rPr>
                    <w:rFonts w:eastAsia="MS Gothic"/>
                  </w:rPr>
                </w:pPr>
                <w:r>
                  <w:rPr>
                    <w:rFonts w:eastAsia="MS Gothic"/>
                  </w:rPr>
                  <w:t>☐</w:t>
                </w:r>
              </w:p>
            </w:tc>
          </w:sdtContent>
        </w:sdt>
        <w:tc>
          <w:tcPr>
            <w:tcW w:w="9108" w:type="dxa"/>
          </w:tcPr>
          <w:p w14:paraId="0E3FAD7D" w14:textId="12F3A504" w:rsidR="00E656FF" w:rsidRPr="00F33D1E" w:rsidRDefault="00E656FF" w:rsidP="003D5D2B">
            <w:pPr>
              <w:pStyle w:val="BodyParagraph"/>
            </w:pPr>
            <w:proofErr w:type="spellStart"/>
            <w:r>
              <w:t>Medioambiente</w:t>
            </w:r>
            <w:proofErr w:type="spellEnd"/>
          </w:p>
        </w:tc>
      </w:tr>
    </w:tbl>
    <w:p w14:paraId="40A11AD1" w14:textId="77777777" w:rsidR="00573227" w:rsidRDefault="00573227" w:rsidP="003D5D2B">
      <w:pPr>
        <w:pStyle w:val="BodyParagraph"/>
      </w:pPr>
    </w:p>
    <w:p w14:paraId="40A11AD2" w14:textId="77777777" w:rsidR="00573227" w:rsidRPr="006530FF" w:rsidRDefault="00573227" w:rsidP="003D5D2B">
      <w:pPr>
        <w:pStyle w:val="BodyParagraph"/>
        <w:rPr>
          <w:lang w:val="es-ES"/>
        </w:rPr>
      </w:pPr>
      <w:r w:rsidRPr="006530FF">
        <w:rPr>
          <w:lang w:val="es-ES"/>
        </w:rPr>
        <w:t xml:space="preserve">¿Qué metas del área de interés seleccionada apoyaran las actividades de la beca? Para más información, consulta los </w:t>
      </w:r>
      <w:hyperlink r:id="rId9" w:history="1">
        <w:r w:rsidRPr="006530FF">
          <w:rPr>
            <w:rStyle w:val="Hyperlink"/>
            <w:lang w:val="es-ES"/>
          </w:rPr>
          <w:t>Enunciados de las áreas de interés</w:t>
        </w:r>
      </w:hyperlink>
      <w:r w:rsidRPr="006530FF">
        <w:rPr>
          <w:lang w:val="es-E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358" w:rsidRPr="008212C6" w14:paraId="40A11AD4" w14:textId="77777777" w:rsidTr="00E41358">
        <w:sdt>
          <w:sdtPr>
            <w:rPr>
              <w:lang w:val="es-ES"/>
            </w:rPr>
            <w:id w:val="2012494338"/>
            <w:placeholder>
              <w:docPart w:val="F0DDB510B8B64B5BA27BBC236681C64D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D3" w14:textId="57B61FF4" w:rsidR="00E41358" w:rsidRPr="006530FF" w:rsidRDefault="008212C6" w:rsidP="003D5D2B">
                <w:pPr>
                  <w:pStyle w:val="BodyParagraph"/>
                  <w:rPr>
                    <w:lang w:val="es-ES"/>
                  </w:rPr>
                </w:pPr>
                <w:r w:rsidRPr="008212C6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D5" w14:textId="77777777" w:rsidR="00E41358" w:rsidRPr="006530FF" w:rsidRDefault="00E41358" w:rsidP="003D5D2B">
      <w:pPr>
        <w:pStyle w:val="BodyParagraph"/>
        <w:rPr>
          <w:lang w:val="es-ES"/>
        </w:rPr>
      </w:pPr>
    </w:p>
    <w:p w14:paraId="40A11AD6" w14:textId="77777777" w:rsidR="00573227" w:rsidRDefault="00573227" w:rsidP="003D5D2B">
      <w:pPr>
        <w:pStyle w:val="BodyParagraph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alcanzarás</w:t>
      </w:r>
      <w:proofErr w:type="spellEnd"/>
      <w:r>
        <w:t xml:space="preserve">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metas</w:t>
      </w:r>
      <w:proofErr w:type="spellEnd"/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358" w14:paraId="40A11AD8" w14:textId="77777777" w:rsidTr="00E41358">
        <w:sdt>
          <w:sdtPr>
            <w:id w:val="-1534267346"/>
            <w:placeholder>
              <w:docPart w:val="19F080E8F6934975819F67155A11D750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D7" w14:textId="6F6C244A" w:rsidR="00E41358" w:rsidRDefault="008212C6" w:rsidP="003D5D2B">
                <w:pPr>
                  <w:pStyle w:val="BodyParagraph"/>
                </w:pPr>
                <w:r w:rsidRPr="008212C6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D9" w14:textId="77777777" w:rsidR="00573227" w:rsidRPr="00E41358" w:rsidRDefault="00573227" w:rsidP="00E41358"/>
    <w:p w14:paraId="40A11ADA" w14:textId="77777777" w:rsidR="00573227" w:rsidRDefault="00573227" w:rsidP="00573227">
      <w:pPr>
        <w:pStyle w:val="Heading3"/>
      </w:pPr>
      <w:r>
        <w:rPr>
          <w:bCs/>
        </w:rPr>
        <w:t>INFORMACIÓN SOBRE LA BECA</w:t>
      </w:r>
    </w:p>
    <w:p w14:paraId="40A11ADB" w14:textId="77777777" w:rsidR="00573227" w:rsidRPr="006530FF" w:rsidRDefault="009436D2" w:rsidP="003D5D2B">
      <w:pPr>
        <w:pStyle w:val="BodyParagraph"/>
        <w:rPr>
          <w:lang w:val="es-ES"/>
        </w:rPr>
      </w:pPr>
      <w:r w:rsidRPr="006530FF">
        <w:rPr>
          <w:lang w:val="es-ES"/>
        </w:rPr>
        <w:t>Proporciona la siguiente información sobre el programa académico que piensas cursar:</w:t>
      </w: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2965"/>
        <w:gridCol w:w="6616"/>
      </w:tblGrid>
      <w:tr w:rsidR="009B1992" w14:paraId="40A11ADE" w14:textId="77777777" w:rsidTr="009B1992">
        <w:tc>
          <w:tcPr>
            <w:tcW w:w="2965" w:type="dxa"/>
          </w:tcPr>
          <w:p w14:paraId="40A11ADC" w14:textId="77777777" w:rsidR="009B1992" w:rsidRDefault="009B1992" w:rsidP="009B1992">
            <w:pPr>
              <w:pStyle w:val="BodyParagraph"/>
            </w:pPr>
            <w:r>
              <w:t xml:space="preserve">Nombre de la </w:t>
            </w:r>
            <w:proofErr w:type="spellStart"/>
            <w:r>
              <w:t>institución</w:t>
            </w:r>
            <w:proofErr w:type="spellEnd"/>
            <w:r>
              <w:t>:</w:t>
            </w:r>
          </w:p>
        </w:tc>
        <w:sdt>
          <w:sdtPr>
            <w:id w:val="567154638"/>
            <w:placeholder>
              <w:docPart w:val="8EB38E32016A45A4821CEC23C7976D10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DD" w14:textId="116A3EF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E1" w14:textId="77777777" w:rsidTr="009B1992">
        <w:tc>
          <w:tcPr>
            <w:tcW w:w="2965" w:type="dxa"/>
          </w:tcPr>
          <w:p w14:paraId="40A11ADF" w14:textId="77777777" w:rsidR="009B1992" w:rsidRDefault="009B1992" w:rsidP="009B1992">
            <w:pPr>
              <w:pStyle w:val="BodyParagraph"/>
            </w:pPr>
            <w:r>
              <w:t>Ciudad:</w:t>
            </w:r>
          </w:p>
        </w:tc>
        <w:sdt>
          <w:sdtPr>
            <w:id w:val="-596255141"/>
            <w:placeholder>
              <w:docPart w:val="7F6785DA379A434E90C713404EFDE947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0" w14:textId="1645020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:rsidRPr="009B1992" w14:paraId="40A11AE4" w14:textId="77777777" w:rsidTr="009B1992">
        <w:tc>
          <w:tcPr>
            <w:tcW w:w="2965" w:type="dxa"/>
          </w:tcPr>
          <w:p w14:paraId="40A11AE2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Idioma en que se impartirán las clases:</w:t>
            </w:r>
          </w:p>
        </w:tc>
        <w:sdt>
          <w:sdtPr>
            <w:id w:val="1597284039"/>
            <w:placeholder>
              <w:docPart w:val="B1C9278BBB6D4D21AD0E1C6A78594E9E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3" w14:textId="0A826AE0" w:rsidR="009B1992" w:rsidRPr="006530FF" w:rsidRDefault="009B1992" w:rsidP="009B1992">
                <w:pPr>
                  <w:pStyle w:val="BodyParagraph"/>
                  <w:rPr>
                    <w:lang w:val="es-ES"/>
                  </w:rPr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E7" w14:textId="77777777" w:rsidTr="009B1992">
        <w:tc>
          <w:tcPr>
            <w:tcW w:w="2965" w:type="dxa"/>
          </w:tcPr>
          <w:p w14:paraId="40A11AE5" w14:textId="77777777" w:rsidR="009B1992" w:rsidRDefault="009B1992" w:rsidP="009B1992">
            <w:pPr>
              <w:pStyle w:val="BodyParagraph"/>
            </w:pPr>
            <w:r>
              <w:t>Sitio web:</w:t>
            </w:r>
          </w:p>
        </w:tc>
        <w:sdt>
          <w:sdtPr>
            <w:id w:val="416686316"/>
            <w:placeholder>
              <w:docPart w:val="565D411E0C3F4219A0611B889171E298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6" w14:textId="7380D49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EA" w14:textId="77777777" w:rsidTr="009B1992">
        <w:tc>
          <w:tcPr>
            <w:tcW w:w="2965" w:type="dxa"/>
          </w:tcPr>
          <w:p w14:paraId="40A11AE8" w14:textId="77777777" w:rsidR="009B1992" w:rsidRDefault="009B1992" w:rsidP="009B1992">
            <w:pPr>
              <w:pStyle w:val="BodyParagraph"/>
            </w:pPr>
            <w:proofErr w:type="spellStart"/>
            <w:r>
              <w:t>Programa</w:t>
            </w:r>
            <w:proofErr w:type="spellEnd"/>
            <w:r>
              <w:t xml:space="preserve"> de </w:t>
            </w:r>
            <w:proofErr w:type="spellStart"/>
            <w:r>
              <w:t>estudios</w:t>
            </w:r>
            <w:proofErr w:type="spellEnd"/>
            <w:r>
              <w:t>:</w:t>
            </w:r>
          </w:p>
        </w:tc>
        <w:sdt>
          <w:sdtPr>
            <w:id w:val="-978612418"/>
            <w:placeholder>
              <w:docPart w:val="A7F1000AAF824C9C963ED86427DD562A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9" w14:textId="495E6E0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ED" w14:textId="77777777" w:rsidTr="009B1992">
        <w:tc>
          <w:tcPr>
            <w:tcW w:w="2965" w:type="dxa"/>
          </w:tcPr>
          <w:p w14:paraId="40A11AEB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Fecha de comienzo de los estudios:</w:t>
            </w:r>
          </w:p>
        </w:tc>
        <w:sdt>
          <w:sdtPr>
            <w:id w:val="734438894"/>
            <w:placeholder>
              <w:docPart w:val="5AFB443D5C3A4477ABEC1E2998D59062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C" w14:textId="5E6BAF5A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F0" w14:textId="77777777" w:rsidTr="009B1992">
        <w:tc>
          <w:tcPr>
            <w:tcW w:w="2965" w:type="dxa"/>
          </w:tcPr>
          <w:p w14:paraId="40A11AEE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Fecha de conclusión de los estudios:</w:t>
            </w:r>
          </w:p>
        </w:tc>
        <w:sdt>
          <w:sdtPr>
            <w:id w:val="1550109368"/>
            <w:placeholder>
              <w:docPart w:val="A0625207A4CF4C948C53F59946E11346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EF" w14:textId="5639C79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F3" w14:textId="77777777" w:rsidTr="009B1992">
        <w:tc>
          <w:tcPr>
            <w:tcW w:w="2965" w:type="dxa"/>
          </w:tcPr>
          <w:p w14:paraId="40A11AF1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Fecha prevista para la partida:</w:t>
            </w:r>
          </w:p>
        </w:tc>
        <w:sdt>
          <w:sdtPr>
            <w:id w:val="1910731430"/>
            <w:placeholder>
              <w:docPart w:val="F3CC5657F53341949842BCB27C8F641C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F2" w14:textId="6DDAC1F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AF6" w14:textId="77777777" w:rsidTr="009B1992">
        <w:tc>
          <w:tcPr>
            <w:tcW w:w="2965" w:type="dxa"/>
          </w:tcPr>
          <w:p w14:paraId="40A11AF4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Fecha prevista para el regreso:</w:t>
            </w:r>
          </w:p>
        </w:tc>
        <w:sdt>
          <w:sdtPr>
            <w:id w:val="-870294283"/>
            <w:placeholder>
              <w:docPart w:val="A09255D20C1840E5A82A0E989B7C3928"/>
            </w:placeholder>
            <w:showingPlcHdr/>
          </w:sdtPr>
          <w:sdtEndPr/>
          <w:sdtContent>
            <w:tc>
              <w:tcPr>
                <w:tcW w:w="6616" w:type="dxa"/>
              </w:tcPr>
              <w:p w14:paraId="40A11AF5" w14:textId="27F5A43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AF7" w14:textId="77777777" w:rsidR="009436D2" w:rsidRDefault="009436D2" w:rsidP="003D5D2B">
      <w:pPr>
        <w:pStyle w:val="BodyParagraph"/>
      </w:pPr>
    </w:p>
    <w:p w14:paraId="40A11AF8" w14:textId="1556ACC1" w:rsidR="00A8393B" w:rsidRPr="006530FF" w:rsidRDefault="00A8393B" w:rsidP="003D5D2B">
      <w:pPr>
        <w:pStyle w:val="BodyParagraph"/>
        <w:rPr>
          <w:lang w:val="es-ES"/>
        </w:rPr>
      </w:pPr>
      <w:r w:rsidRPr="006530FF">
        <w:rPr>
          <w:lang w:val="es-ES"/>
        </w:rPr>
        <w:t>Indica los cursos específicos que piensas seguir durante el período de la beca y proporciona cualquier enlace relevante con información sobre el programa de estudios.  Explica de qué manera el programa y los cursos se alinean con las metas de Rotary en el área de interés seleccionada y tus planes profesionales futuros.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7312" w:rsidRPr="008212C6" w14:paraId="40A11AFA" w14:textId="77777777" w:rsidTr="00457312">
        <w:sdt>
          <w:sdtPr>
            <w:rPr>
              <w:lang w:val="es-ES"/>
            </w:rPr>
            <w:id w:val="116957198"/>
            <w:placeholder>
              <w:docPart w:val="8441E2F6D4034162A5DBB4E680C0DD3D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F9" w14:textId="3DEADF97" w:rsidR="00457312" w:rsidRPr="006530FF" w:rsidRDefault="008212C6" w:rsidP="003D5D2B">
                <w:pPr>
                  <w:pStyle w:val="BodyParagraph"/>
                  <w:rPr>
                    <w:lang w:val="es-ES"/>
                  </w:rPr>
                </w:pPr>
                <w:r w:rsidRPr="008212C6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AFC" w14:textId="77777777" w:rsidR="00573227" w:rsidRPr="006530FF" w:rsidRDefault="00C64BFD" w:rsidP="003D5D2B">
      <w:pPr>
        <w:pStyle w:val="BodyParagraph"/>
        <w:rPr>
          <w:lang w:val="es-ES"/>
        </w:rPr>
      </w:pPr>
      <w:r w:rsidRPr="006530FF">
        <w:rPr>
          <w:lang w:val="es-ES"/>
        </w:rPr>
        <w:t>Explica de qué manera tu experiencia previa y actual en el campo educativo, profesional y/o de voluntariado se alinea con las metas de Rotary en el área de interés seleccionada (máximo de 500 palabras).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7312" w:rsidRPr="008212C6" w14:paraId="40A11AFE" w14:textId="77777777" w:rsidTr="00457312">
        <w:sdt>
          <w:sdtPr>
            <w:rPr>
              <w:lang w:val="es-ES"/>
            </w:rPr>
            <w:id w:val="-526169954"/>
            <w:placeholder>
              <w:docPart w:val="9CB380FDF1304A739E0E1B8CBC60C82C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AFD" w14:textId="7E2DD0DE" w:rsidR="00457312" w:rsidRPr="006530FF" w:rsidRDefault="008212C6" w:rsidP="003D5D2B">
                <w:pPr>
                  <w:pStyle w:val="BodyParagraph"/>
                  <w:rPr>
                    <w:lang w:val="es-ES"/>
                  </w:rPr>
                </w:pPr>
                <w:r w:rsidRPr="008212C6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AFF" w14:textId="77777777" w:rsidR="00C64BFD" w:rsidRPr="006530FF" w:rsidRDefault="00C64BFD" w:rsidP="003D5D2B">
      <w:pPr>
        <w:pStyle w:val="BodyParagraph"/>
        <w:rPr>
          <w:lang w:val="es-ES"/>
        </w:rPr>
      </w:pPr>
    </w:p>
    <w:p w14:paraId="40A11B00" w14:textId="77777777" w:rsidR="00573227" w:rsidRPr="006530FF" w:rsidRDefault="00C64BFD" w:rsidP="003D5D2B">
      <w:pPr>
        <w:pStyle w:val="BodyParagraph"/>
        <w:rPr>
          <w:lang w:val="es-ES"/>
        </w:rPr>
      </w:pPr>
      <w:r w:rsidRPr="006530FF">
        <w:rPr>
          <w:lang w:val="es-ES"/>
        </w:rPr>
        <w:t xml:space="preserve">Explica cuáles son tus planes académicos o profesionales inmediatamente después del período de la beca </w:t>
      </w:r>
      <w:r w:rsidRPr="006530FF">
        <w:rPr>
          <w:lang w:val="es-ES"/>
        </w:rPr>
        <w:lastRenderedPageBreak/>
        <w:t>(máximo de 500 palabras).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7312" w:rsidRPr="008212C6" w14:paraId="40A11B02" w14:textId="77777777" w:rsidTr="00457312">
        <w:sdt>
          <w:sdtPr>
            <w:rPr>
              <w:lang w:val="es-ES"/>
            </w:rPr>
            <w:id w:val="-622006032"/>
            <w:placeholder>
              <w:docPart w:val="E71F922035A64A6691740FDF66E99BE5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B01" w14:textId="7A453BBB" w:rsidR="00457312" w:rsidRPr="006530FF" w:rsidRDefault="008212C6" w:rsidP="003D5D2B">
                <w:pPr>
                  <w:pStyle w:val="BodyParagraph"/>
                  <w:rPr>
                    <w:lang w:val="es-ES"/>
                  </w:rPr>
                </w:pPr>
                <w:r w:rsidRPr="008212C6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B03" w14:textId="77777777" w:rsidR="00C64BFD" w:rsidRPr="006530FF" w:rsidRDefault="00C64BFD" w:rsidP="003D5D2B">
      <w:pPr>
        <w:pStyle w:val="BodyParagraph"/>
        <w:rPr>
          <w:lang w:val="es-ES"/>
        </w:rPr>
      </w:pPr>
    </w:p>
    <w:p w14:paraId="40A11B04" w14:textId="77777777" w:rsidR="00C64BFD" w:rsidRPr="006530FF" w:rsidRDefault="00C64BFD" w:rsidP="003D5D2B">
      <w:pPr>
        <w:pStyle w:val="BodyParagraph"/>
        <w:rPr>
          <w:lang w:val="es-ES"/>
        </w:rPr>
      </w:pPr>
      <w:r w:rsidRPr="006530FF">
        <w:rPr>
          <w:lang w:val="es-ES"/>
        </w:rPr>
        <w:t>Explica de qué manera tus metas profesionales a largo plazo se alinean con las metas de Rotary en el área de interés seleccionada (máximo de 500 palabras).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7312" w:rsidRPr="008212C6" w14:paraId="40A11B06" w14:textId="77777777" w:rsidTr="00457312">
        <w:sdt>
          <w:sdtPr>
            <w:rPr>
              <w:lang w:val="es-ES"/>
            </w:rPr>
            <w:id w:val="46959626"/>
            <w:placeholder>
              <w:docPart w:val="6F84689EB38440AD885D1D00FE21249D"/>
            </w:placeholder>
            <w:showingPlcHdr/>
          </w:sdtPr>
          <w:sdtEndPr/>
          <w:sdtContent>
            <w:tc>
              <w:tcPr>
                <w:tcW w:w="9576" w:type="dxa"/>
              </w:tcPr>
              <w:p w14:paraId="40A11B05" w14:textId="2BA56977" w:rsidR="00457312" w:rsidRPr="006530FF" w:rsidRDefault="008212C6" w:rsidP="003D5D2B">
                <w:pPr>
                  <w:pStyle w:val="BodyParagraph"/>
                  <w:rPr>
                    <w:lang w:val="es-ES"/>
                  </w:rPr>
                </w:pPr>
                <w:r w:rsidRPr="008212C6">
                  <w:rPr>
                    <w:rStyle w:val="PlaceholderText"/>
                  </w:rPr>
                  <w:t>Haga clic aquí para escribir texto.</w:t>
                </w:r>
              </w:p>
            </w:tc>
          </w:sdtContent>
        </w:sdt>
      </w:tr>
    </w:tbl>
    <w:p w14:paraId="40A11B07" w14:textId="77777777" w:rsidR="000E0EEA" w:rsidRPr="006530FF" w:rsidRDefault="000E0EEA" w:rsidP="00457312">
      <w:pPr>
        <w:rPr>
          <w:lang w:val="es-ES"/>
        </w:rPr>
      </w:pPr>
    </w:p>
    <w:p w14:paraId="40A11B08" w14:textId="77777777" w:rsidR="00E4056B" w:rsidRPr="006530FF" w:rsidRDefault="00E4056B" w:rsidP="00E4056B">
      <w:pPr>
        <w:pStyle w:val="Heading3"/>
        <w:rPr>
          <w:lang w:val="es-ES"/>
        </w:rPr>
      </w:pPr>
      <w:r w:rsidRPr="006530FF">
        <w:rPr>
          <w:bCs/>
          <w:lang w:val="es-ES"/>
        </w:rPr>
        <w:t>PRESUPUESTO</w:t>
      </w:r>
    </w:p>
    <w:p w14:paraId="40A11B09" w14:textId="77777777" w:rsidR="00E4056B" w:rsidRPr="006530FF" w:rsidRDefault="00E4056B" w:rsidP="003D5D2B">
      <w:pPr>
        <w:pStyle w:val="BodyParagraph"/>
        <w:rPr>
          <w:lang w:val="es-ES"/>
        </w:rPr>
      </w:pPr>
      <w:r w:rsidRPr="006530FF">
        <w:rPr>
          <w:lang w:val="es-ES"/>
        </w:rPr>
        <w:t>Selecciona la moneda local que utilizarás para tu presupuesto e ingresa el tipo de cambio actual con respecto a un (1) dólar estadounidense (USD).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884"/>
        <w:gridCol w:w="2384"/>
        <w:gridCol w:w="2466"/>
      </w:tblGrid>
      <w:tr w:rsidR="009B1992" w:rsidRPr="006530FF" w14:paraId="40A11B0E" w14:textId="77777777" w:rsidTr="009B1992">
        <w:tc>
          <w:tcPr>
            <w:tcW w:w="1616" w:type="dxa"/>
          </w:tcPr>
          <w:p w14:paraId="40A11B0A" w14:textId="77777777" w:rsidR="009B1992" w:rsidRDefault="009B1992" w:rsidP="009B1992">
            <w:pPr>
              <w:pStyle w:val="BodyParagraph"/>
            </w:pPr>
            <w:proofErr w:type="spellStart"/>
            <w:r>
              <w:t>Moneda</w:t>
            </w:r>
            <w:proofErr w:type="spellEnd"/>
            <w:r>
              <w:t xml:space="preserve"> local:</w:t>
            </w:r>
          </w:p>
        </w:tc>
        <w:sdt>
          <w:sdtPr>
            <w:id w:val="1846363175"/>
            <w:placeholder>
              <w:docPart w:val="1FDB97DABE3D44F69C6C10DD7FE1D2AD"/>
            </w:placeholder>
            <w:showingPlcHdr/>
          </w:sdtPr>
          <w:sdtEndPr/>
          <w:sdtContent>
            <w:tc>
              <w:tcPr>
                <w:tcW w:w="2884" w:type="dxa"/>
              </w:tcPr>
              <w:p w14:paraId="40A11B0B" w14:textId="03A9570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tc>
          <w:tcPr>
            <w:tcW w:w="2384" w:type="dxa"/>
          </w:tcPr>
          <w:p w14:paraId="40A11B0C" w14:textId="77777777" w:rsidR="009B1992" w:rsidRPr="006530FF" w:rsidRDefault="009B1992" w:rsidP="009B1992">
            <w:pPr>
              <w:pStyle w:val="BodyParagraph"/>
              <w:rPr>
                <w:lang w:val="es-ES"/>
              </w:rPr>
            </w:pPr>
            <w:r w:rsidRPr="006530FF">
              <w:rPr>
                <w:lang w:val="es-ES"/>
              </w:rPr>
              <w:t>Tipo de cambio con respecto a USD 1:</w:t>
            </w:r>
          </w:p>
        </w:tc>
        <w:sdt>
          <w:sdtPr>
            <w:id w:val="1662424110"/>
            <w:placeholder>
              <w:docPart w:val="2CF85298BEBF400CA8FAFA7815288408"/>
            </w:placeholder>
            <w:showingPlcHdr/>
          </w:sdtPr>
          <w:sdtEndPr/>
          <w:sdtContent>
            <w:tc>
              <w:tcPr>
                <w:tcW w:w="2466" w:type="dxa"/>
              </w:tcPr>
              <w:p w14:paraId="40A11B0D" w14:textId="63FAB129" w:rsidR="009B1992" w:rsidRPr="006530FF" w:rsidRDefault="009B1992" w:rsidP="009B1992">
                <w:pPr>
                  <w:pStyle w:val="BodyParagraph"/>
                  <w:rPr>
                    <w:lang w:val="es-ES"/>
                  </w:rPr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B0F" w14:textId="77777777" w:rsidR="00E4056B" w:rsidRPr="006530FF" w:rsidRDefault="00E4056B" w:rsidP="003D5D2B">
      <w:pPr>
        <w:pStyle w:val="BodyParagraph"/>
        <w:rPr>
          <w:lang w:val="es-ES"/>
        </w:rPr>
      </w:pPr>
    </w:p>
    <w:p w14:paraId="40A11B10" w14:textId="77777777" w:rsidR="009C4ECA" w:rsidRPr="006530FF" w:rsidRDefault="009C4ECA" w:rsidP="003D5D2B">
      <w:pPr>
        <w:pStyle w:val="BodyParagraph"/>
        <w:rPr>
          <w:lang w:val="es-ES"/>
        </w:rPr>
      </w:pPr>
      <w:r w:rsidRPr="006530FF">
        <w:rPr>
          <w:lang w:val="es-ES"/>
        </w:rPr>
        <w:t>Detalla tus gastos propuestos.  Ten en cuenta que el presupuesto total debe ser igual al importe total de la beca.  Adjunta cualquier documento, como hojas de precios, ofertas o estimaciones, que justifique los gastos enumerados.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3316"/>
        <w:gridCol w:w="1883"/>
        <w:gridCol w:w="1832"/>
        <w:gridCol w:w="1831"/>
      </w:tblGrid>
      <w:tr w:rsidR="009C4ECA" w14:paraId="40A11B16" w14:textId="77777777" w:rsidTr="009B1992">
        <w:tc>
          <w:tcPr>
            <w:tcW w:w="488" w:type="dxa"/>
            <w:shd w:val="clear" w:color="auto" w:fill="F2F2F2" w:themeFill="background1" w:themeFillShade="F2"/>
          </w:tcPr>
          <w:p w14:paraId="40A11B11" w14:textId="77777777" w:rsidR="009C4ECA" w:rsidRDefault="009C4ECA" w:rsidP="003D5D2B">
            <w:pPr>
              <w:pStyle w:val="BodyParagraph"/>
            </w:pPr>
            <w:r>
              <w:t>#</w:t>
            </w:r>
          </w:p>
        </w:tc>
        <w:tc>
          <w:tcPr>
            <w:tcW w:w="3316" w:type="dxa"/>
            <w:shd w:val="clear" w:color="auto" w:fill="F2F2F2" w:themeFill="background1" w:themeFillShade="F2"/>
          </w:tcPr>
          <w:p w14:paraId="40A11B12" w14:textId="77777777" w:rsidR="009C4ECA" w:rsidRDefault="009C4ECA" w:rsidP="003D5D2B">
            <w:pPr>
              <w:pStyle w:val="BodyParagraph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1883" w:type="dxa"/>
            <w:shd w:val="clear" w:color="auto" w:fill="F2F2F2" w:themeFill="background1" w:themeFillShade="F2"/>
          </w:tcPr>
          <w:p w14:paraId="40A11B13" w14:textId="77777777" w:rsidR="009C4ECA" w:rsidRDefault="009C4ECA" w:rsidP="003D5D2B">
            <w:pPr>
              <w:pStyle w:val="BodyParagraph"/>
            </w:pPr>
            <w:proofErr w:type="spellStart"/>
            <w:r>
              <w:t>Categoría</w:t>
            </w:r>
            <w:proofErr w:type="spellEnd"/>
          </w:p>
        </w:tc>
        <w:tc>
          <w:tcPr>
            <w:tcW w:w="1832" w:type="dxa"/>
            <w:shd w:val="clear" w:color="auto" w:fill="F2F2F2" w:themeFill="background1" w:themeFillShade="F2"/>
          </w:tcPr>
          <w:p w14:paraId="40A11B14" w14:textId="77777777" w:rsidR="009C4ECA" w:rsidRDefault="009C4ECA" w:rsidP="003D5D2B">
            <w:pPr>
              <w:pStyle w:val="BodyParagraph"/>
            </w:pPr>
            <w:r>
              <w:t>Costo local</w:t>
            </w:r>
          </w:p>
        </w:tc>
        <w:tc>
          <w:tcPr>
            <w:tcW w:w="1831" w:type="dxa"/>
            <w:shd w:val="clear" w:color="auto" w:fill="F2F2F2" w:themeFill="background1" w:themeFillShade="F2"/>
          </w:tcPr>
          <w:p w14:paraId="40A11B15" w14:textId="77777777" w:rsidR="009C4ECA" w:rsidRDefault="009C4ECA" w:rsidP="003D5D2B">
            <w:pPr>
              <w:pStyle w:val="BodyParagraph"/>
            </w:pPr>
            <w:r>
              <w:t xml:space="preserve">Costo </w:t>
            </w:r>
            <w:proofErr w:type="spellStart"/>
            <w:r>
              <w:t>en</w:t>
            </w:r>
            <w:proofErr w:type="spellEnd"/>
            <w:r>
              <w:t xml:space="preserve"> USD</w:t>
            </w:r>
          </w:p>
        </w:tc>
      </w:tr>
      <w:tr w:rsidR="009B1992" w14:paraId="40A11B1C" w14:textId="77777777" w:rsidTr="009B1992">
        <w:tc>
          <w:tcPr>
            <w:tcW w:w="488" w:type="dxa"/>
          </w:tcPr>
          <w:p w14:paraId="40A11B17" w14:textId="77777777" w:rsidR="009B1992" w:rsidRDefault="009B1992" w:rsidP="009B1992">
            <w:pPr>
              <w:pStyle w:val="BodyParagraph"/>
            </w:pPr>
            <w:r>
              <w:t>1:</w:t>
            </w:r>
          </w:p>
        </w:tc>
        <w:tc>
          <w:tcPr>
            <w:tcW w:w="3316" w:type="dxa"/>
          </w:tcPr>
          <w:p w14:paraId="40A11B18" w14:textId="77777777" w:rsidR="009B1992" w:rsidRDefault="009B1992" w:rsidP="009B1992">
            <w:pPr>
              <w:pStyle w:val="BodyParagraph"/>
            </w:pPr>
            <w:proofErr w:type="spellStart"/>
            <w:r>
              <w:t>Matrícula</w:t>
            </w:r>
            <w:proofErr w:type="spellEnd"/>
            <w:r>
              <w:t xml:space="preserve"> y </w:t>
            </w:r>
            <w:proofErr w:type="spellStart"/>
            <w:r>
              <w:t>cuotas</w:t>
            </w:r>
            <w:proofErr w:type="spellEnd"/>
          </w:p>
        </w:tc>
        <w:tc>
          <w:tcPr>
            <w:tcW w:w="1883" w:type="dxa"/>
          </w:tcPr>
          <w:p w14:paraId="40A11B19" w14:textId="77777777" w:rsidR="009B1992" w:rsidRDefault="009B1992" w:rsidP="009B1992">
            <w:pPr>
              <w:pStyle w:val="BodyParagraph"/>
            </w:pPr>
            <w:proofErr w:type="spellStart"/>
            <w:r>
              <w:t>Matrícula</w:t>
            </w:r>
            <w:proofErr w:type="spellEnd"/>
          </w:p>
        </w:tc>
        <w:sdt>
          <w:sdtPr>
            <w:id w:val="1742055444"/>
            <w:placeholder>
              <w:docPart w:val="12E326E0F3A34EF4AFCB3C00FEF22144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1A" w14:textId="6E1DC338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85368477"/>
            <w:placeholder>
              <w:docPart w:val="BD65849D9A344CE18C9FE853E9E46171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1B" w14:textId="4FE9A36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22" w14:textId="77777777" w:rsidTr="009B1992">
        <w:tc>
          <w:tcPr>
            <w:tcW w:w="488" w:type="dxa"/>
          </w:tcPr>
          <w:p w14:paraId="40A11B1D" w14:textId="77777777" w:rsidR="009B1992" w:rsidRDefault="009B1992" w:rsidP="009B1992">
            <w:pPr>
              <w:pStyle w:val="BodyParagraph"/>
            </w:pPr>
            <w:r>
              <w:t>2:</w:t>
            </w:r>
          </w:p>
        </w:tc>
        <w:tc>
          <w:tcPr>
            <w:tcW w:w="3316" w:type="dxa"/>
          </w:tcPr>
          <w:p w14:paraId="40A11B1E" w14:textId="77777777" w:rsidR="009B1992" w:rsidRDefault="009B1992" w:rsidP="009B1992">
            <w:pPr>
              <w:pStyle w:val="BodyParagraph"/>
            </w:pPr>
            <w:proofErr w:type="spellStart"/>
            <w:r>
              <w:t>Alojamiento</w:t>
            </w:r>
            <w:proofErr w:type="spellEnd"/>
            <w:r>
              <w:t xml:space="preserve"> local</w:t>
            </w:r>
          </w:p>
        </w:tc>
        <w:tc>
          <w:tcPr>
            <w:tcW w:w="1883" w:type="dxa"/>
          </w:tcPr>
          <w:p w14:paraId="40A11B1F" w14:textId="77777777" w:rsidR="009B1992" w:rsidRDefault="009B1992" w:rsidP="009B1992">
            <w:pPr>
              <w:pStyle w:val="BodyParagraph"/>
            </w:pPr>
            <w:proofErr w:type="spellStart"/>
            <w:r>
              <w:t>Alojamiento</w:t>
            </w:r>
            <w:proofErr w:type="spellEnd"/>
          </w:p>
        </w:tc>
        <w:sdt>
          <w:sdtPr>
            <w:id w:val="1799717475"/>
            <w:placeholder>
              <w:docPart w:val="02B4210CEF3140EDB19D01B8EB00401F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20" w14:textId="2E8B159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882750697"/>
            <w:placeholder>
              <w:docPart w:val="4414820265DB49A5A63DA1C0653A6A83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21" w14:textId="1C9E9E0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28" w14:textId="77777777" w:rsidTr="009B1992">
        <w:tc>
          <w:tcPr>
            <w:tcW w:w="488" w:type="dxa"/>
          </w:tcPr>
          <w:p w14:paraId="40A11B23" w14:textId="77777777" w:rsidR="009B1992" w:rsidRDefault="009B1992" w:rsidP="009B1992">
            <w:pPr>
              <w:pStyle w:val="BodyParagraph"/>
            </w:pPr>
            <w:r>
              <w:t>3:</w:t>
            </w:r>
          </w:p>
        </w:tc>
        <w:tc>
          <w:tcPr>
            <w:tcW w:w="3316" w:type="dxa"/>
          </w:tcPr>
          <w:p w14:paraId="40A11B24" w14:textId="77777777" w:rsidR="009B1992" w:rsidRDefault="009B1992" w:rsidP="009B1992">
            <w:pPr>
              <w:pStyle w:val="BodyParagraph"/>
            </w:pPr>
            <w:proofErr w:type="spellStart"/>
            <w:r>
              <w:t>Libros</w:t>
            </w:r>
            <w:proofErr w:type="spellEnd"/>
          </w:p>
        </w:tc>
        <w:tc>
          <w:tcPr>
            <w:tcW w:w="1883" w:type="dxa"/>
          </w:tcPr>
          <w:p w14:paraId="40A11B25" w14:textId="77777777" w:rsidR="009B1992" w:rsidRDefault="009B1992" w:rsidP="009B1992">
            <w:pPr>
              <w:pStyle w:val="BodyParagraph"/>
            </w:pPr>
            <w:proofErr w:type="spellStart"/>
            <w:r>
              <w:t>Suministros</w:t>
            </w:r>
            <w:proofErr w:type="spellEnd"/>
          </w:p>
        </w:tc>
        <w:sdt>
          <w:sdtPr>
            <w:id w:val="1502462095"/>
            <w:placeholder>
              <w:docPart w:val="20529D9135DF4C0F8C239CDFBA4ADF76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26" w14:textId="27DF383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657293173"/>
            <w:placeholder>
              <w:docPart w:val="837858FB7A0D4907832E96F7087729AE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27" w14:textId="2941265E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2E" w14:textId="77777777" w:rsidTr="009B1992">
        <w:tc>
          <w:tcPr>
            <w:tcW w:w="488" w:type="dxa"/>
          </w:tcPr>
          <w:p w14:paraId="40A11B29" w14:textId="77777777" w:rsidR="009B1992" w:rsidRDefault="009B1992" w:rsidP="009B1992">
            <w:pPr>
              <w:pStyle w:val="BodyParagraph"/>
            </w:pPr>
            <w:r>
              <w:t>4:</w:t>
            </w:r>
          </w:p>
        </w:tc>
        <w:tc>
          <w:tcPr>
            <w:tcW w:w="3316" w:type="dxa"/>
          </w:tcPr>
          <w:p w14:paraId="40A11B2A" w14:textId="77777777" w:rsidR="009B1992" w:rsidRDefault="009B1992" w:rsidP="009B1992">
            <w:pPr>
              <w:pStyle w:val="BodyParagraph"/>
            </w:pPr>
            <w:r>
              <w:t>Alimentos</w:t>
            </w:r>
          </w:p>
        </w:tc>
        <w:tc>
          <w:tcPr>
            <w:tcW w:w="1883" w:type="dxa"/>
          </w:tcPr>
          <w:p w14:paraId="40A11B2B" w14:textId="77777777" w:rsidR="009B1992" w:rsidRDefault="009B1992" w:rsidP="009B1992">
            <w:pPr>
              <w:pStyle w:val="BodyParagraph"/>
            </w:pPr>
            <w:proofErr w:type="spellStart"/>
            <w:r>
              <w:t>Suministros</w:t>
            </w:r>
            <w:proofErr w:type="spellEnd"/>
          </w:p>
        </w:tc>
        <w:sdt>
          <w:sdtPr>
            <w:id w:val="1274596549"/>
            <w:placeholder>
              <w:docPart w:val="9CF4380AF35C4038970A0B3F6E2375D5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2C" w14:textId="36EFA138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408655378"/>
            <w:placeholder>
              <w:docPart w:val="86CB06CB8F814C8092CA57E14CFF56C3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2D" w14:textId="3F5D4454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34" w14:textId="77777777" w:rsidTr="009B1992">
        <w:tc>
          <w:tcPr>
            <w:tcW w:w="488" w:type="dxa"/>
          </w:tcPr>
          <w:p w14:paraId="40A11B2F" w14:textId="77777777" w:rsidR="009B1992" w:rsidRDefault="009B1992" w:rsidP="009B1992">
            <w:pPr>
              <w:pStyle w:val="BodyParagraph"/>
            </w:pPr>
            <w:r>
              <w:t>5:</w:t>
            </w:r>
          </w:p>
        </w:tc>
        <w:tc>
          <w:tcPr>
            <w:tcW w:w="3316" w:type="dxa"/>
          </w:tcPr>
          <w:p w14:paraId="40A11B30" w14:textId="77777777" w:rsidR="009B1992" w:rsidRDefault="009B1992" w:rsidP="009B1992">
            <w:pPr>
              <w:pStyle w:val="BodyParagraph"/>
            </w:pPr>
            <w:proofErr w:type="spellStart"/>
            <w:r>
              <w:t>Pasajes</w:t>
            </w:r>
            <w:proofErr w:type="spellEnd"/>
            <w:r>
              <w:t xml:space="preserve"> </w:t>
            </w:r>
            <w:proofErr w:type="spellStart"/>
            <w:r>
              <w:t>aéreos</w:t>
            </w:r>
            <w:proofErr w:type="spellEnd"/>
          </w:p>
        </w:tc>
        <w:tc>
          <w:tcPr>
            <w:tcW w:w="1883" w:type="dxa"/>
          </w:tcPr>
          <w:p w14:paraId="40A11B31" w14:textId="77777777" w:rsidR="009B1992" w:rsidRDefault="009B1992" w:rsidP="009B1992">
            <w:pPr>
              <w:pStyle w:val="BodyParagraph"/>
            </w:pPr>
            <w:proofErr w:type="spellStart"/>
            <w:r>
              <w:t>Viajes</w:t>
            </w:r>
            <w:proofErr w:type="spellEnd"/>
          </w:p>
        </w:tc>
        <w:sdt>
          <w:sdtPr>
            <w:id w:val="903338615"/>
            <w:placeholder>
              <w:docPart w:val="0A68A051DCA54FD6B116B95F2E311441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32" w14:textId="5C1B8CC4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963533663"/>
            <w:placeholder>
              <w:docPart w:val="D4BC165B5F3B4FFBA0A16A514B0DA583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33" w14:textId="1255B7E6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3A" w14:textId="77777777" w:rsidTr="009B1992">
        <w:tc>
          <w:tcPr>
            <w:tcW w:w="488" w:type="dxa"/>
          </w:tcPr>
          <w:p w14:paraId="40A11B35" w14:textId="77777777" w:rsidR="009B1992" w:rsidRDefault="009B1992" w:rsidP="009B1992">
            <w:pPr>
              <w:pStyle w:val="BodyParagraph"/>
            </w:pPr>
            <w:r>
              <w:t>6:</w:t>
            </w:r>
          </w:p>
        </w:tc>
        <w:tc>
          <w:tcPr>
            <w:tcW w:w="3316" w:type="dxa"/>
          </w:tcPr>
          <w:p w14:paraId="40A11B36" w14:textId="77777777" w:rsidR="009B1992" w:rsidRDefault="009B1992" w:rsidP="009B1992">
            <w:pPr>
              <w:pStyle w:val="BodyParagraph"/>
            </w:pPr>
            <w:r>
              <w:t xml:space="preserve">Tasas </w:t>
            </w:r>
            <w:proofErr w:type="spellStart"/>
            <w:r>
              <w:t>consulares</w:t>
            </w:r>
            <w:proofErr w:type="spellEnd"/>
            <w:r>
              <w:t xml:space="preserve">/de </w:t>
            </w:r>
            <w:proofErr w:type="spellStart"/>
            <w:r>
              <w:t>visado</w:t>
            </w:r>
            <w:proofErr w:type="spellEnd"/>
          </w:p>
        </w:tc>
        <w:tc>
          <w:tcPr>
            <w:tcW w:w="1883" w:type="dxa"/>
          </w:tcPr>
          <w:p w14:paraId="40A11B37" w14:textId="77777777" w:rsidR="009B1992" w:rsidRDefault="009B1992" w:rsidP="009B1992">
            <w:pPr>
              <w:pStyle w:val="BodyParagraph"/>
            </w:pPr>
            <w:proofErr w:type="spellStart"/>
            <w:r>
              <w:t>Viajes</w:t>
            </w:r>
            <w:proofErr w:type="spellEnd"/>
          </w:p>
        </w:tc>
        <w:sdt>
          <w:sdtPr>
            <w:id w:val="-1916933122"/>
            <w:placeholder>
              <w:docPart w:val="A4B1A52D788F48E38541C3CE5E0328D9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38" w14:textId="00C0080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632638685"/>
            <w:placeholder>
              <w:docPart w:val="6CACFC21F0CD4F4EB488CA87ACB62C0A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39" w14:textId="010BA43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40" w14:textId="77777777" w:rsidTr="009B1992">
        <w:tc>
          <w:tcPr>
            <w:tcW w:w="488" w:type="dxa"/>
          </w:tcPr>
          <w:p w14:paraId="40A11B3B" w14:textId="77777777" w:rsidR="009B1992" w:rsidRDefault="009B1992" w:rsidP="009B1992">
            <w:pPr>
              <w:pStyle w:val="BodyParagraph"/>
            </w:pPr>
            <w:r>
              <w:t>7:</w:t>
            </w:r>
          </w:p>
        </w:tc>
        <w:tc>
          <w:tcPr>
            <w:tcW w:w="3316" w:type="dxa"/>
          </w:tcPr>
          <w:p w14:paraId="40A11B3C" w14:textId="77777777" w:rsidR="009B1992" w:rsidRDefault="009B1992" w:rsidP="009B1992">
            <w:pPr>
              <w:pStyle w:val="BodyParagraph"/>
            </w:pPr>
            <w:proofErr w:type="spellStart"/>
            <w:r>
              <w:t>Transporte</w:t>
            </w:r>
            <w:proofErr w:type="spellEnd"/>
            <w:r>
              <w:t xml:space="preserve"> local</w:t>
            </w:r>
          </w:p>
        </w:tc>
        <w:tc>
          <w:tcPr>
            <w:tcW w:w="1883" w:type="dxa"/>
          </w:tcPr>
          <w:p w14:paraId="40A11B3D" w14:textId="77777777" w:rsidR="009B1992" w:rsidRDefault="009B1992" w:rsidP="009B1992">
            <w:pPr>
              <w:pStyle w:val="BodyParagraph"/>
            </w:pPr>
            <w:proofErr w:type="spellStart"/>
            <w:r>
              <w:t>Viajes</w:t>
            </w:r>
            <w:proofErr w:type="spellEnd"/>
          </w:p>
        </w:tc>
        <w:sdt>
          <w:sdtPr>
            <w:id w:val="1658347654"/>
            <w:placeholder>
              <w:docPart w:val="90E733407BD54B0886585F2D6E104DBE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3E" w14:textId="2535CB26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 xml:space="preserve">Haga clic aquí para escribir </w:t>
                </w:r>
                <w:r w:rsidRPr="009B1992">
                  <w:rPr>
                    <w:rStyle w:val="PlaceholderText"/>
                  </w:rPr>
                  <w:lastRenderedPageBreak/>
                  <w:t>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425303920"/>
            <w:placeholder>
              <w:docPart w:val="A292F78A91414D438D8C401185B16315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3F" w14:textId="3BEB844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 xml:space="preserve">Haga clic aquí para escribir </w:t>
                </w:r>
                <w:r w:rsidRPr="009B1992">
                  <w:rPr>
                    <w:rStyle w:val="PlaceholderText"/>
                  </w:rPr>
                  <w:lastRenderedPageBreak/>
                  <w:t>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46" w14:textId="77777777" w:rsidTr="009B1992">
        <w:tc>
          <w:tcPr>
            <w:tcW w:w="488" w:type="dxa"/>
          </w:tcPr>
          <w:p w14:paraId="40A11B41" w14:textId="77777777" w:rsidR="009B1992" w:rsidRDefault="009B1992" w:rsidP="009B1992">
            <w:pPr>
              <w:pStyle w:val="BodyParagraph"/>
            </w:pPr>
            <w:r>
              <w:lastRenderedPageBreak/>
              <w:t>8:</w:t>
            </w:r>
          </w:p>
        </w:tc>
        <w:sdt>
          <w:sdtPr>
            <w:id w:val="-1140105673"/>
            <w:placeholder>
              <w:docPart w:val="11414A98D1644D9087AC9D1019AD2D28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42" w14:textId="6ABDF6B5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347477011"/>
            <w:placeholder>
              <w:docPart w:val="693B6D4BBDB7471F86FFF2467FFDF6FE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43" w14:textId="00838E0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56155888"/>
            <w:placeholder>
              <w:docPart w:val="FE27B001E2774F71B31E42613B66CE90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44" w14:textId="139D20AF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434139736"/>
            <w:placeholder>
              <w:docPart w:val="78723F8369D64B028B0551A241161503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45" w14:textId="49E2A62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4C" w14:textId="77777777" w:rsidTr="009B1992">
        <w:tc>
          <w:tcPr>
            <w:tcW w:w="488" w:type="dxa"/>
          </w:tcPr>
          <w:p w14:paraId="40A11B47" w14:textId="77777777" w:rsidR="009B1992" w:rsidRDefault="009B1992" w:rsidP="009B1992">
            <w:pPr>
              <w:pStyle w:val="BodyParagraph"/>
            </w:pPr>
            <w:r>
              <w:t>9:</w:t>
            </w:r>
          </w:p>
        </w:tc>
        <w:sdt>
          <w:sdtPr>
            <w:id w:val="71711309"/>
            <w:placeholder>
              <w:docPart w:val="C80B1C135F8448829C00AA2986D84560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48" w14:textId="5DCAB65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300233401"/>
            <w:placeholder>
              <w:docPart w:val="F93DD30235B04EF5BBF21C15684FBA89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49" w14:textId="6C3B0A06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91970273"/>
            <w:placeholder>
              <w:docPart w:val="7638D293195141038EB5162547D59346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4A" w14:textId="1B8643E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2047752100"/>
            <w:placeholder>
              <w:docPart w:val="2269D553567944C884A5C64AEE94159F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4B" w14:textId="062280B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52" w14:textId="77777777" w:rsidTr="009B1992">
        <w:tc>
          <w:tcPr>
            <w:tcW w:w="488" w:type="dxa"/>
          </w:tcPr>
          <w:p w14:paraId="40A11B4D" w14:textId="77777777" w:rsidR="009B1992" w:rsidRDefault="009B1992" w:rsidP="009B1992">
            <w:pPr>
              <w:pStyle w:val="BodyParagraph"/>
            </w:pPr>
            <w:r>
              <w:t>10:</w:t>
            </w:r>
          </w:p>
        </w:tc>
        <w:sdt>
          <w:sdtPr>
            <w:id w:val="1806813451"/>
            <w:placeholder>
              <w:docPart w:val="2CDD7597C2314E1DB48AF3C7F9F678C2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4E" w14:textId="4D8644B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37689537"/>
            <w:placeholder>
              <w:docPart w:val="DE5EB0A206084302BD425AC82EC2D87F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4F" w14:textId="0E8E67A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470783838"/>
            <w:placeholder>
              <w:docPart w:val="3DED139A74394DB58C0C93A1610FC0EF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50" w14:textId="5D55B15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704087979"/>
            <w:placeholder>
              <w:docPart w:val="47B60E2C8AE7485B9D976378D84CF56B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51" w14:textId="0B6CA94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58" w14:textId="77777777" w:rsidTr="009B1992">
        <w:tc>
          <w:tcPr>
            <w:tcW w:w="488" w:type="dxa"/>
          </w:tcPr>
          <w:p w14:paraId="40A11B53" w14:textId="77777777" w:rsidR="009B1992" w:rsidRDefault="009B1992" w:rsidP="009B1992">
            <w:pPr>
              <w:pStyle w:val="BodyParagraph"/>
            </w:pPr>
            <w:r>
              <w:t>11:</w:t>
            </w:r>
          </w:p>
        </w:tc>
        <w:sdt>
          <w:sdtPr>
            <w:id w:val="-6989545"/>
            <w:placeholder>
              <w:docPart w:val="9E6BBCE7B9844655BE3138A307A47E5A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54" w14:textId="3DDDD41E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539556007"/>
            <w:placeholder>
              <w:docPart w:val="EDCD5C19855E42C995352409AD0A0879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55" w14:textId="045E04F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62217474"/>
            <w:placeholder>
              <w:docPart w:val="6243CB8F8DC449918BBDF60F663453B6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56" w14:textId="35CF373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308064800"/>
            <w:placeholder>
              <w:docPart w:val="D980E981D79E422DA94A3C683DCBB890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57" w14:textId="30A9C1B6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5E" w14:textId="77777777" w:rsidTr="009B1992">
        <w:tc>
          <w:tcPr>
            <w:tcW w:w="488" w:type="dxa"/>
          </w:tcPr>
          <w:p w14:paraId="40A11B59" w14:textId="77777777" w:rsidR="009B1992" w:rsidRDefault="009B1992" w:rsidP="009B1992">
            <w:pPr>
              <w:pStyle w:val="BodyParagraph"/>
            </w:pPr>
            <w:r>
              <w:t>12:</w:t>
            </w:r>
          </w:p>
        </w:tc>
        <w:sdt>
          <w:sdtPr>
            <w:id w:val="-565031312"/>
            <w:placeholder>
              <w:docPart w:val="489A450F62E14A19A1FA0177C2CFAFB2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5A" w14:textId="67237EF1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910344467"/>
            <w:placeholder>
              <w:docPart w:val="F01782E2CD8C4F718B15113A4F1CC42F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5B" w14:textId="58D42A2B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810738426"/>
            <w:placeholder>
              <w:docPart w:val="C5ABF1F870E24C2CA89D62446E889E47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5C" w14:textId="58F9347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184174643"/>
            <w:placeholder>
              <w:docPart w:val="4AFF0552CD6448EDAE0B410FDE3021DF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5D" w14:textId="5C66D93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64" w14:textId="77777777" w:rsidTr="009B1992">
        <w:tc>
          <w:tcPr>
            <w:tcW w:w="488" w:type="dxa"/>
          </w:tcPr>
          <w:p w14:paraId="40A11B5F" w14:textId="77777777" w:rsidR="009B1992" w:rsidRDefault="009B1992" w:rsidP="009B1992">
            <w:pPr>
              <w:pStyle w:val="BodyParagraph"/>
            </w:pPr>
            <w:r>
              <w:t>13:</w:t>
            </w:r>
          </w:p>
        </w:tc>
        <w:sdt>
          <w:sdtPr>
            <w:id w:val="1019285189"/>
            <w:placeholder>
              <w:docPart w:val="338C70F797CA4940AB9FD6E56D4FAA80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60" w14:textId="2556904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723903867"/>
            <w:placeholder>
              <w:docPart w:val="F10BFE6FE87249FFB1449EBD41DC649D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61" w14:textId="67736B7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62251827"/>
            <w:placeholder>
              <w:docPart w:val="AD2323A854BE43AFB3D1173807A2355A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62" w14:textId="1A9CD60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679551020"/>
            <w:placeholder>
              <w:docPart w:val="099AAC59461748DCA6BB29F11BE54784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63" w14:textId="159AF817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6A" w14:textId="77777777" w:rsidTr="009B1992">
        <w:tc>
          <w:tcPr>
            <w:tcW w:w="488" w:type="dxa"/>
          </w:tcPr>
          <w:p w14:paraId="40A11B65" w14:textId="77777777" w:rsidR="009B1992" w:rsidRDefault="009B1992" w:rsidP="009B1992">
            <w:pPr>
              <w:pStyle w:val="BodyParagraph"/>
            </w:pPr>
            <w:r>
              <w:t>14:</w:t>
            </w:r>
          </w:p>
        </w:tc>
        <w:sdt>
          <w:sdtPr>
            <w:id w:val="438191386"/>
            <w:placeholder>
              <w:docPart w:val="BCAE29FE006F4C6AAB850D99C34BFE63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66" w14:textId="3B5C0AD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932936957"/>
            <w:placeholder>
              <w:docPart w:val="7A096013BCFB4EE78FEB071B0492C2BF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67" w14:textId="1CA9851A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451124027"/>
            <w:placeholder>
              <w:docPart w:val="5BEEE99FE5F5416D916D88A05ADA66B8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68" w14:textId="3AA9735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534498945"/>
            <w:placeholder>
              <w:docPart w:val="3041A6D10F5C4888920008C8A48174A7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69" w14:textId="2D8B49E9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70" w14:textId="77777777" w:rsidTr="009B1992">
        <w:tc>
          <w:tcPr>
            <w:tcW w:w="488" w:type="dxa"/>
          </w:tcPr>
          <w:p w14:paraId="40A11B6B" w14:textId="77777777" w:rsidR="009B1992" w:rsidRDefault="009B1992" w:rsidP="009B1992">
            <w:pPr>
              <w:pStyle w:val="BodyParagraph"/>
            </w:pPr>
            <w:r>
              <w:t>15:</w:t>
            </w:r>
          </w:p>
        </w:tc>
        <w:sdt>
          <w:sdtPr>
            <w:id w:val="-1942300623"/>
            <w:placeholder>
              <w:docPart w:val="1386C7D4D291472A82364B045BCB35AA"/>
            </w:placeholder>
            <w:showingPlcHdr/>
          </w:sdtPr>
          <w:sdtEndPr/>
          <w:sdtContent>
            <w:tc>
              <w:tcPr>
                <w:tcW w:w="3316" w:type="dxa"/>
              </w:tcPr>
              <w:p w14:paraId="40A11B6C" w14:textId="5F2E87F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1207990232"/>
            <w:placeholder>
              <w:docPart w:val="2D722FD46EF744E8B5A37EB5B61095A8"/>
            </w:placeholder>
            <w:showingPlcHdr/>
          </w:sdtPr>
          <w:sdtEndPr/>
          <w:sdtContent>
            <w:tc>
              <w:tcPr>
                <w:tcW w:w="1883" w:type="dxa"/>
              </w:tcPr>
              <w:p w14:paraId="40A11B6D" w14:textId="33F839A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2074570658"/>
            <w:placeholder>
              <w:docPart w:val="E81230CDCA724BABB75F077412A05E2C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6E" w14:textId="1296EBCC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038272978"/>
            <w:placeholder>
              <w:docPart w:val="CD9EF6935AC147E68737584DCAAF01FD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6F" w14:textId="54328CA2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9B1992" w14:paraId="40A11B74" w14:textId="77777777" w:rsidTr="009B1992">
        <w:tc>
          <w:tcPr>
            <w:tcW w:w="5687" w:type="dxa"/>
            <w:gridSpan w:val="3"/>
          </w:tcPr>
          <w:p w14:paraId="40A11B71" w14:textId="77777777" w:rsidR="009B1992" w:rsidRDefault="009B1992" w:rsidP="009B1992">
            <w:pPr>
              <w:pStyle w:val="BodyParagraph"/>
            </w:pPr>
            <w:proofErr w:type="spellStart"/>
            <w:r>
              <w:t>Presupuesto</w:t>
            </w:r>
            <w:proofErr w:type="spellEnd"/>
            <w:r>
              <w:t xml:space="preserve"> total</w:t>
            </w:r>
          </w:p>
        </w:tc>
        <w:sdt>
          <w:sdtPr>
            <w:id w:val="1800797543"/>
            <w:placeholder>
              <w:docPart w:val="81F732A6A88540E9901F66E3729F70AE"/>
            </w:placeholder>
            <w:showingPlcHdr/>
          </w:sdtPr>
          <w:sdtEndPr/>
          <w:sdtContent>
            <w:tc>
              <w:tcPr>
                <w:tcW w:w="1832" w:type="dxa"/>
              </w:tcPr>
              <w:p w14:paraId="40A11B72" w14:textId="03B8AEDD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  <w:sdt>
          <w:sdtPr>
            <w:id w:val="-1184739389"/>
            <w:placeholder>
              <w:docPart w:val="9D8E2EC5FA0B4027831051BC8DD4A17A"/>
            </w:placeholder>
            <w:showingPlcHdr/>
          </w:sdtPr>
          <w:sdtEndPr/>
          <w:sdtContent>
            <w:tc>
              <w:tcPr>
                <w:tcW w:w="1831" w:type="dxa"/>
              </w:tcPr>
              <w:p w14:paraId="40A11B73" w14:textId="3C26AFF0" w:rsidR="009B1992" w:rsidRDefault="009B1992" w:rsidP="009B1992">
                <w:pPr>
                  <w:pStyle w:val="BodyParagraph"/>
                </w:pPr>
                <w:r w:rsidRPr="009B1992">
                  <w:rPr>
                    <w:rStyle w:val="PlaceholderText"/>
                  </w:rPr>
                  <w:t>Haga clic aquí para escribir texto</w:t>
                </w:r>
                <w:r w:rsidRPr="00732C75">
                  <w:rPr>
                    <w:rStyle w:val="PlaceholderText"/>
                  </w:rPr>
                  <w:t>.</w:t>
                </w:r>
              </w:p>
            </w:tc>
          </w:sdtContent>
        </w:sdt>
      </w:tr>
    </w:tbl>
    <w:p w14:paraId="40A11B75" w14:textId="77777777" w:rsidR="009C4ECA" w:rsidRDefault="009C4ECA" w:rsidP="003D5D2B">
      <w:pPr>
        <w:pStyle w:val="BodyParagraph"/>
      </w:pPr>
    </w:p>
    <w:p w14:paraId="40A11B76" w14:textId="77777777" w:rsidR="00817A53" w:rsidRDefault="00817A53" w:rsidP="00817A53">
      <w:pPr>
        <w:pStyle w:val="Heading3"/>
      </w:pPr>
      <w:r>
        <w:rPr>
          <w:bCs/>
        </w:rPr>
        <w:t>FINANCIAMIENTO</w:t>
      </w:r>
    </w:p>
    <w:p w14:paraId="40A11B77" w14:textId="6CF65694" w:rsidR="00817A53" w:rsidRPr="006530FF" w:rsidRDefault="00817A53" w:rsidP="003D5D2B">
      <w:pPr>
        <w:pStyle w:val="BodyParagraph"/>
        <w:rPr>
          <w:lang w:val="es-ES"/>
        </w:rPr>
      </w:pPr>
      <w:r w:rsidRPr="006530FF">
        <w:rPr>
          <w:lang w:val="es-ES"/>
        </w:rPr>
        <w:t xml:space="preserve">El monto de la beca es de </w:t>
      </w:r>
      <w:sdt>
        <w:sdtPr>
          <w:rPr>
            <w:lang w:val="es-ES"/>
          </w:rPr>
          <w:id w:val="-882790661"/>
          <w:placeholder>
            <w:docPart w:val="5C89442326644BDE9E40651D6CB93D8B"/>
          </w:placeholder>
          <w:showingPlcHdr/>
        </w:sdtPr>
        <w:sdtEndPr/>
        <w:sdtContent>
          <w:r w:rsidR="008212C6" w:rsidRPr="008212C6">
            <w:rPr>
              <w:rStyle w:val="PlaceholderText"/>
              <w:lang w:val="fr-FR"/>
            </w:rPr>
            <w:t>Haga clic aquí para escribir texto.</w:t>
          </w:r>
        </w:sdtContent>
      </w:sdt>
      <w:r w:rsidRPr="006530FF">
        <w:rPr>
          <w:lang w:val="es-ES"/>
        </w:rPr>
        <w:t xml:space="preserve"> dólares.   Serás personalmente responsable de todos los gastos que excedan el monto de la beca. Enumera y describe las fuentes y la suficiencia de los fondos adicionales que cubrirán los gastos que superen el importe de la beca.</w:t>
      </w:r>
    </w:p>
    <w:sdt>
      <w:sdtPr>
        <w:rPr>
          <w:lang w:val="es-ES"/>
        </w:rPr>
        <w:id w:val="310604151"/>
        <w:placeholder>
          <w:docPart w:val="5B55543D1D8B49288028AE69DD278AF7"/>
        </w:placeholder>
        <w:showingPlcHdr/>
      </w:sdtPr>
      <w:sdtEndPr/>
      <w:sdtContent>
        <w:p w14:paraId="40A11B78" w14:textId="43E81701" w:rsidR="00E4056B" w:rsidRPr="006530FF" w:rsidRDefault="008212C6" w:rsidP="008212C6">
          <w:pPr>
            <w:pStyle w:val="BodyParagraph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lang w:val="es-ES"/>
            </w:rPr>
          </w:pPr>
          <w:r w:rsidRPr="008212C6">
            <w:rPr>
              <w:rStyle w:val="PlaceholderText"/>
            </w:rPr>
            <w:t>Haga clic aquí para escribir texto.</w:t>
          </w:r>
        </w:p>
      </w:sdtContent>
    </w:sdt>
    <w:sectPr w:rsidR="00E4056B" w:rsidRPr="006530FF" w:rsidSect="004C2458">
      <w:footerReference w:type="default" r:id="rId10"/>
      <w:pgSz w:w="12240" w:h="15840"/>
      <w:pgMar w:top="1037" w:right="1440" w:bottom="1440" w:left="1440" w:header="103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2E8DB" w14:textId="77777777" w:rsidR="00723D95" w:rsidRDefault="00723D95">
      <w:r>
        <w:separator/>
      </w:r>
    </w:p>
  </w:endnote>
  <w:endnote w:type="continuationSeparator" w:id="0">
    <w:p w14:paraId="7D4E077C" w14:textId="77777777" w:rsidR="00723D95" w:rsidRDefault="0072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11B81" w14:textId="3BB40C2F" w:rsidR="00E41358" w:rsidRPr="006530FF" w:rsidRDefault="00E41358" w:rsidP="00E41358">
    <w:pPr>
      <w:pStyle w:val="Footer"/>
      <w:tabs>
        <w:tab w:val="clear" w:pos="4320"/>
        <w:tab w:val="clear" w:pos="8640"/>
        <w:tab w:val="right" w:pos="9360"/>
      </w:tabs>
      <w:rPr>
        <w:rFonts w:ascii="Arial Narrow" w:hAnsi="Arial Narrow"/>
        <w:color w:val="0251A3"/>
        <w:sz w:val="18"/>
        <w:lang w:val="es-ES"/>
      </w:rPr>
    </w:pPr>
    <w:r w:rsidRPr="006530FF">
      <w:rPr>
        <w:rFonts w:ascii="Arial Narrow" w:hAnsi="Arial Narrow"/>
        <w:color w:val="0251A3"/>
        <w:sz w:val="18"/>
        <w:lang w:val="es-ES"/>
      </w:rPr>
      <w:t>Beca financiada mediante subvenciones globales: plantilla de solicitud del candidato (julio de 202</w:t>
    </w:r>
    <w:r w:rsidR="00AB17A4">
      <w:rPr>
        <w:rFonts w:ascii="Arial Narrow" w:hAnsi="Arial Narrow"/>
        <w:color w:val="0251A3"/>
        <w:sz w:val="18"/>
        <w:lang w:val="es-ES"/>
      </w:rPr>
      <w:t>4</w:t>
    </w:r>
    <w:r w:rsidRPr="006530FF">
      <w:rPr>
        <w:rFonts w:ascii="Arial Narrow" w:hAnsi="Arial Narrow"/>
        <w:color w:val="0251A3"/>
        <w:sz w:val="18"/>
        <w:lang w:val="es-ES"/>
      </w:rPr>
      <w:t>)</w:t>
    </w:r>
    <w:r w:rsidRPr="006530FF">
      <w:rPr>
        <w:rFonts w:ascii="Arial Narrow" w:hAnsi="Arial Narrow"/>
        <w:color w:val="0251A3"/>
        <w:sz w:val="18"/>
        <w:lang w:val="es-ES"/>
      </w:rPr>
      <w:tab/>
    </w:r>
    <w:r>
      <w:rPr>
        <w:rFonts w:ascii="Arial Narrow" w:hAnsi="Arial Narrow"/>
        <w:color w:val="0251A3"/>
        <w:sz w:val="18"/>
      </w:rPr>
      <w:fldChar w:fldCharType="begin"/>
    </w:r>
    <w:r w:rsidRPr="006530FF">
      <w:rPr>
        <w:rFonts w:ascii="Arial Narrow" w:hAnsi="Arial Narrow"/>
        <w:color w:val="0251A3"/>
        <w:sz w:val="18"/>
        <w:lang w:val="es-ES"/>
      </w:rPr>
      <w:instrText xml:space="preserve"> PAGE </w:instrText>
    </w:r>
    <w:r>
      <w:rPr>
        <w:rFonts w:ascii="Arial Narrow" w:hAnsi="Arial Narrow"/>
        <w:color w:val="0251A3"/>
        <w:sz w:val="18"/>
      </w:rPr>
      <w:fldChar w:fldCharType="separate"/>
    </w:r>
    <w:r w:rsidRPr="006530FF">
      <w:rPr>
        <w:rFonts w:ascii="Arial Narrow" w:hAnsi="Arial Narrow"/>
        <w:noProof/>
        <w:color w:val="0251A3"/>
        <w:sz w:val="18"/>
        <w:lang w:val="es-ES"/>
      </w:rPr>
      <w:t>5</w:t>
    </w:r>
    <w:r>
      <w:rPr>
        <w:rFonts w:ascii="Arial Narrow" w:hAnsi="Arial Narrow"/>
        <w:color w:val="0251A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63F830" w14:textId="77777777" w:rsidR="00723D95" w:rsidRDefault="00723D95">
      <w:r>
        <w:separator/>
      </w:r>
    </w:p>
  </w:footnote>
  <w:footnote w:type="continuationSeparator" w:id="0">
    <w:p w14:paraId="4FDC295C" w14:textId="77777777" w:rsidR="00723D95" w:rsidRDefault="00723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EAA678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FD081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99C0E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C6805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E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E7247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EEC8B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C6489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5B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3FE91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9A0A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D0395"/>
    <w:multiLevelType w:val="hybridMultilevel"/>
    <w:tmpl w:val="3FD2D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A5C33"/>
    <w:multiLevelType w:val="hybridMultilevel"/>
    <w:tmpl w:val="C29C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000519">
    <w:abstractNumId w:val="10"/>
  </w:num>
  <w:num w:numId="2" w16cid:durableId="1039822570">
    <w:abstractNumId w:val="8"/>
  </w:num>
  <w:num w:numId="3" w16cid:durableId="1631128754">
    <w:abstractNumId w:val="7"/>
  </w:num>
  <w:num w:numId="4" w16cid:durableId="1720587920">
    <w:abstractNumId w:val="6"/>
  </w:num>
  <w:num w:numId="5" w16cid:durableId="1008825532">
    <w:abstractNumId w:val="0"/>
  </w:num>
  <w:num w:numId="6" w16cid:durableId="1556088553">
    <w:abstractNumId w:val="1"/>
  </w:num>
  <w:num w:numId="7" w16cid:durableId="1606111518">
    <w:abstractNumId w:val="4"/>
  </w:num>
  <w:num w:numId="8" w16cid:durableId="842205221">
    <w:abstractNumId w:val="3"/>
  </w:num>
  <w:num w:numId="9" w16cid:durableId="1392997066">
    <w:abstractNumId w:val="2"/>
  </w:num>
  <w:num w:numId="10" w16cid:durableId="1804082501">
    <w:abstractNumId w:val="9"/>
  </w:num>
  <w:num w:numId="11" w16cid:durableId="544758832">
    <w:abstractNumId w:val="5"/>
  </w:num>
  <w:num w:numId="12" w16cid:durableId="450514957">
    <w:abstractNumId w:val="11"/>
  </w:num>
  <w:num w:numId="13" w16cid:durableId="389421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005d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0"/>
    <w:rsid w:val="00000010"/>
    <w:rsid w:val="000407B2"/>
    <w:rsid w:val="00094D7D"/>
    <w:rsid w:val="000E0EEA"/>
    <w:rsid w:val="00100319"/>
    <w:rsid w:val="00147C0F"/>
    <w:rsid w:val="00164FFA"/>
    <w:rsid w:val="00197BC1"/>
    <w:rsid w:val="001A3A6F"/>
    <w:rsid w:val="001A7A04"/>
    <w:rsid w:val="001E1F68"/>
    <w:rsid w:val="001E67ED"/>
    <w:rsid w:val="0022325E"/>
    <w:rsid w:val="00253EFE"/>
    <w:rsid w:val="002B11CE"/>
    <w:rsid w:val="003262A6"/>
    <w:rsid w:val="003611FF"/>
    <w:rsid w:val="003A0820"/>
    <w:rsid w:val="003C0AAA"/>
    <w:rsid w:val="003D5D2B"/>
    <w:rsid w:val="0041297E"/>
    <w:rsid w:val="00457312"/>
    <w:rsid w:val="004C2458"/>
    <w:rsid w:val="005160C2"/>
    <w:rsid w:val="005329FF"/>
    <w:rsid w:val="00573227"/>
    <w:rsid w:val="005C5D13"/>
    <w:rsid w:val="006530FF"/>
    <w:rsid w:val="006710EA"/>
    <w:rsid w:val="00692877"/>
    <w:rsid w:val="00723D95"/>
    <w:rsid w:val="00723F9D"/>
    <w:rsid w:val="0075395A"/>
    <w:rsid w:val="007808F6"/>
    <w:rsid w:val="00817A53"/>
    <w:rsid w:val="00817BD9"/>
    <w:rsid w:val="008212C6"/>
    <w:rsid w:val="00846BE9"/>
    <w:rsid w:val="0085621F"/>
    <w:rsid w:val="00917AB9"/>
    <w:rsid w:val="009427D4"/>
    <w:rsid w:val="009436D2"/>
    <w:rsid w:val="009B1992"/>
    <w:rsid w:val="009C060D"/>
    <w:rsid w:val="009C4ECA"/>
    <w:rsid w:val="009E5D1F"/>
    <w:rsid w:val="00A65FD4"/>
    <w:rsid w:val="00A8393B"/>
    <w:rsid w:val="00AB17A4"/>
    <w:rsid w:val="00AC1A95"/>
    <w:rsid w:val="00B04E32"/>
    <w:rsid w:val="00B40A2E"/>
    <w:rsid w:val="00BB4510"/>
    <w:rsid w:val="00BC41A7"/>
    <w:rsid w:val="00BC472F"/>
    <w:rsid w:val="00C16EC2"/>
    <w:rsid w:val="00C37EDD"/>
    <w:rsid w:val="00C43880"/>
    <w:rsid w:val="00C515E2"/>
    <w:rsid w:val="00C64BFD"/>
    <w:rsid w:val="00C829DD"/>
    <w:rsid w:val="00CA4957"/>
    <w:rsid w:val="00CE5C4A"/>
    <w:rsid w:val="00D12505"/>
    <w:rsid w:val="00D2613D"/>
    <w:rsid w:val="00D33DC5"/>
    <w:rsid w:val="00DB0E06"/>
    <w:rsid w:val="00DB4CC7"/>
    <w:rsid w:val="00DC5C4D"/>
    <w:rsid w:val="00E4056B"/>
    <w:rsid w:val="00E41358"/>
    <w:rsid w:val="00E656FF"/>
    <w:rsid w:val="00ED638D"/>
    <w:rsid w:val="00EF00E4"/>
    <w:rsid w:val="00F15666"/>
    <w:rsid w:val="00F27A9D"/>
    <w:rsid w:val="00F317B1"/>
    <w:rsid w:val="00F33D1E"/>
    <w:rsid w:val="00F45AAD"/>
    <w:rsid w:val="00F64E2C"/>
    <w:rsid w:val="00F710D2"/>
    <w:rsid w:val="00FB78D4"/>
    <w:rsid w:val="00FC4BDA"/>
    <w:rsid w:val="00FF09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5daa"/>
    </o:shapedefaults>
    <o:shapelayout v:ext="edit">
      <o:idmap v:ext="edit" data="2"/>
    </o:shapelayout>
  </w:shapeDefaults>
  <w:doNotEmbedSmartTags/>
  <w:decimalSymbol w:val="."/>
  <w:listSeparator w:val=","/>
  <w14:docId w14:val="40A11A36"/>
  <w15:docId w15:val="{A4E7C7CF-8219-4E49-9CCC-81070998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97E"/>
    <w:rPr>
      <w:rFonts w:ascii="Georgia" w:hAnsi="Georgia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FC4BDA"/>
    <w:pPr>
      <w:keepNext/>
      <w:spacing w:before="240" w:after="60"/>
      <w:outlineLvl w:val="0"/>
    </w:pPr>
    <w:rPr>
      <w:rFonts w:ascii="Arial Narrow" w:hAnsi="Arial Narrow"/>
      <w:b/>
      <w:bCs/>
      <w:caps/>
      <w:color w:val="005DAA"/>
      <w:kern w:val="32"/>
      <w:sz w:val="44"/>
      <w:szCs w:val="44"/>
    </w:rPr>
  </w:style>
  <w:style w:type="paragraph" w:styleId="Heading2">
    <w:name w:val="heading 2"/>
    <w:basedOn w:val="Normal"/>
    <w:next w:val="Normal"/>
    <w:qFormat/>
    <w:rsid w:val="00100319"/>
    <w:pPr>
      <w:outlineLvl w:val="1"/>
    </w:pPr>
    <w:rPr>
      <w:rFonts w:ascii="Arial Narrow" w:hAnsi="Arial Narrow"/>
      <w:sz w:val="28"/>
      <w:szCs w:val="28"/>
    </w:rPr>
  </w:style>
  <w:style w:type="paragraph" w:styleId="Heading3">
    <w:name w:val="heading 3"/>
    <w:basedOn w:val="Heading2"/>
    <w:next w:val="Normal"/>
    <w:qFormat/>
    <w:rsid w:val="0041297E"/>
    <w:pPr>
      <w:spacing w:before="240" w:after="120"/>
      <w:outlineLvl w:val="2"/>
    </w:pPr>
    <w:rPr>
      <w:b/>
      <w:smallCaps/>
      <w:sz w:val="24"/>
      <w:u w:val="single"/>
    </w:rPr>
  </w:style>
  <w:style w:type="paragraph" w:styleId="Heading4">
    <w:name w:val="heading 4"/>
    <w:basedOn w:val="Heading3"/>
    <w:next w:val="Normal"/>
    <w:autoRedefine/>
    <w:qFormat/>
    <w:rsid w:val="00094D7D"/>
    <w:pPr>
      <w:keepNext/>
      <w:spacing w:after="60"/>
      <w:outlineLvl w:val="3"/>
    </w:pPr>
    <w:rPr>
      <w:smallCaps w:val="0"/>
      <w:sz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DE6891"/>
  </w:style>
  <w:style w:type="paragraph" w:customStyle="1" w:styleId="LanguageCode">
    <w:name w:val="Language Code"/>
    <w:basedOn w:val="Normal"/>
    <w:rsid w:val="00F244CE"/>
    <w:pPr>
      <w:jc w:val="right"/>
    </w:pPr>
    <w:rPr>
      <w:rFonts w:ascii="Arial" w:hAnsi="Arial"/>
      <w:sz w:val="14"/>
    </w:rPr>
  </w:style>
  <w:style w:type="paragraph" w:customStyle="1" w:styleId="BodyParagraph">
    <w:name w:val="Body Paragraph"/>
    <w:basedOn w:val="Normal"/>
    <w:autoRedefine/>
    <w:qFormat/>
    <w:rsid w:val="003D5D2B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line="300" w:lineRule="atLeast"/>
      <w:textAlignment w:val="center"/>
    </w:pPr>
    <w:rPr>
      <w:color w:val="000000"/>
      <w:sz w:val="20"/>
      <w:szCs w:val="22"/>
    </w:rPr>
  </w:style>
  <w:style w:type="paragraph" w:styleId="Header">
    <w:name w:val="header"/>
    <w:basedOn w:val="Normal"/>
    <w:rsid w:val="00FE65DE"/>
    <w:pPr>
      <w:tabs>
        <w:tab w:val="center" w:pos="4320"/>
        <w:tab w:val="right" w:pos="8640"/>
      </w:tabs>
    </w:pPr>
  </w:style>
  <w:style w:type="paragraph" w:customStyle="1" w:styleId="BulletPoints">
    <w:name w:val="Bullet Points"/>
    <w:basedOn w:val="BodyParagraph"/>
    <w:rsid w:val="00DE6891"/>
    <w:pPr>
      <w:spacing w:before="0"/>
    </w:pPr>
  </w:style>
  <w:style w:type="character" w:styleId="FootnoteReference">
    <w:name w:val="footnote reference"/>
    <w:semiHidden/>
    <w:rsid w:val="00DE6891"/>
    <w:rPr>
      <w:vertAlign w:val="superscript"/>
    </w:rPr>
  </w:style>
  <w:style w:type="paragraph" w:styleId="Footer">
    <w:name w:val="footer"/>
    <w:basedOn w:val="Normal"/>
    <w:semiHidden/>
    <w:rsid w:val="00DE68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E6891"/>
  </w:style>
  <w:style w:type="paragraph" w:customStyle="1" w:styleId="IntroParagraph">
    <w:name w:val="Intro Paragraph"/>
    <w:basedOn w:val="BodyParagraph"/>
    <w:autoRedefine/>
    <w:rsid w:val="00D07D0B"/>
    <w:pPr>
      <w:spacing w:after="360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9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1297E"/>
    <w:rPr>
      <w:rFonts w:ascii="Lucida Grande" w:hAnsi="Lucida Grande" w:cs="Lucida Grande"/>
      <w:sz w:val="18"/>
      <w:szCs w:val="18"/>
    </w:rPr>
  </w:style>
  <w:style w:type="paragraph" w:customStyle="1" w:styleId="Subhead2">
    <w:name w:val="Subhead 2"/>
    <w:basedOn w:val="Heading2"/>
    <w:next w:val="BodyParagraph"/>
    <w:qFormat/>
    <w:rsid w:val="00094D7D"/>
    <w:pPr>
      <w:spacing w:before="240" w:after="60"/>
    </w:pPr>
    <w:rPr>
      <w:b/>
      <w:sz w:val="20"/>
    </w:rPr>
  </w:style>
  <w:style w:type="paragraph" w:customStyle="1" w:styleId="Subhead1">
    <w:name w:val="Subhead 1"/>
    <w:rsid w:val="0085621F"/>
    <w:pPr>
      <w:spacing w:before="240" w:after="120"/>
    </w:pPr>
    <w:rPr>
      <w:rFonts w:ascii="Arial Narrow" w:hAnsi="Arial Narrow"/>
      <w:b/>
      <w:bCs/>
      <w:caps/>
      <w:sz w:val="24"/>
      <w:szCs w:val="24"/>
      <w:u w:val="single"/>
      <w:lang w:eastAsia="en-US"/>
    </w:rPr>
  </w:style>
  <w:style w:type="paragraph" w:customStyle="1" w:styleId="NumberList">
    <w:name w:val="Number List"/>
    <w:basedOn w:val="BodyParagraph"/>
    <w:qFormat/>
    <w:rsid w:val="0022325E"/>
    <w:pPr>
      <w:tabs>
        <w:tab w:val="right" w:pos="180"/>
      </w:tabs>
      <w:ind w:left="360" w:hanging="360"/>
    </w:pPr>
  </w:style>
  <w:style w:type="table" w:styleId="TableGrid">
    <w:name w:val="Table Grid"/>
    <w:basedOn w:val="TableNormal"/>
    <w:uiPriority w:val="59"/>
    <w:rsid w:val="00CA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2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5C4A"/>
    <w:rPr>
      <w:color w:val="800080" w:themeColor="followedHyperlink"/>
      <w:u w:val="single"/>
    </w:rPr>
  </w:style>
  <w:style w:type="paragraph" w:styleId="Revision">
    <w:name w:val="Revision"/>
    <w:hidden/>
    <w:uiPriority w:val="71"/>
    <w:rsid w:val="00A65FD4"/>
    <w:rPr>
      <w:rFonts w:ascii="Georgia" w:hAnsi="Georgia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unhideWhenUsed/>
    <w:rsid w:val="009B19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tary.org/myrotary/es/areas-focu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rotary.org/myrotary/es/document/59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leodk\Desktop\Misc\RI_Documen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29B27DCB74A452583CD5AEDB2941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556D2-DBBA-446F-9315-2079E4B4B33C}"/>
      </w:docPartPr>
      <w:docPartBody>
        <w:p w:rsidR="00EB4218" w:rsidRDefault="006426C5" w:rsidP="006426C5">
          <w:pPr>
            <w:pStyle w:val="A29B27DCB74A452583CD5AEDB2941BB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046CB4FFFA2479AAE9A1C0A1C936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9176F-A86E-489F-A0D2-BFBC9946D83B}"/>
      </w:docPartPr>
      <w:docPartBody>
        <w:p w:rsidR="00EB4218" w:rsidRDefault="006426C5" w:rsidP="006426C5">
          <w:pPr>
            <w:pStyle w:val="8046CB4FFFA2479AAE9A1C0A1C936A7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71BE378337645E2B49630EDD8DBB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DFA39-149F-433D-9E8E-47515111A3AB}"/>
      </w:docPartPr>
      <w:docPartBody>
        <w:p w:rsidR="00EB4218" w:rsidRDefault="006426C5" w:rsidP="006426C5">
          <w:pPr>
            <w:pStyle w:val="471BE378337645E2B49630EDD8DBB38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290B1D273FA4BD19D656F7F65B91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BA8E8-83AC-4AC6-BDB1-89D6EF80D318}"/>
      </w:docPartPr>
      <w:docPartBody>
        <w:p w:rsidR="00EB4218" w:rsidRDefault="006426C5" w:rsidP="006426C5">
          <w:pPr>
            <w:pStyle w:val="9290B1D273FA4BD19D656F7F65B91981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719E6336B33402E9AEA0DBBE5549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A812B-86A1-4EED-B39C-B00AD41E0535}"/>
      </w:docPartPr>
      <w:docPartBody>
        <w:p w:rsidR="00EB4218" w:rsidRDefault="006426C5" w:rsidP="006426C5">
          <w:pPr>
            <w:pStyle w:val="2719E6336B33402E9AEA0DBBE554953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319A351A3BE46F7BFF88AF545D3C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0DD7B-5174-4D36-AEBE-A1CE6FAFC4F4}"/>
      </w:docPartPr>
      <w:docPartBody>
        <w:p w:rsidR="00EB4218" w:rsidRDefault="006426C5" w:rsidP="006426C5">
          <w:pPr>
            <w:pStyle w:val="8319A351A3BE46F7BFF88AF545D3C63B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B5878AA554C34B7A8FD9BF89D92AC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EF103-AEE5-4911-B8A2-5A3FDF6A5BD9}"/>
      </w:docPartPr>
      <w:docPartBody>
        <w:p w:rsidR="00EB4218" w:rsidRDefault="006426C5" w:rsidP="006426C5">
          <w:pPr>
            <w:pStyle w:val="B5878AA554C34B7A8FD9BF89D92AC3F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773441A550B4E7BB150F98CCAC4C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7CF01-83AC-44AB-A49F-122037F28C81}"/>
      </w:docPartPr>
      <w:docPartBody>
        <w:p w:rsidR="00EB4218" w:rsidRDefault="006426C5" w:rsidP="006426C5">
          <w:pPr>
            <w:pStyle w:val="1773441A550B4E7BB150F98CCAC4CCE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EE96C10E614C4E008208ECF94F94E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0CC80-7147-4F24-999A-47C76088E763}"/>
      </w:docPartPr>
      <w:docPartBody>
        <w:p w:rsidR="00EB4218" w:rsidRDefault="006426C5" w:rsidP="006426C5">
          <w:pPr>
            <w:pStyle w:val="EE96C10E614C4E008208ECF94F94EE4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0DB3331126641EAB86F8A282EA26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D1679-2BFC-48AE-9193-2923C0193B38}"/>
      </w:docPartPr>
      <w:docPartBody>
        <w:p w:rsidR="00EB4218" w:rsidRDefault="006426C5" w:rsidP="006426C5">
          <w:pPr>
            <w:pStyle w:val="C0DB3331126641EAB86F8A282EA2641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BE80E24AF2244FFA14DB07F5F8DF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8AAE-895F-4764-804F-AAAD2B65DF16}"/>
      </w:docPartPr>
      <w:docPartBody>
        <w:p w:rsidR="00EB4218" w:rsidRDefault="006426C5" w:rsidP="006426C5">
          <w:pPr>
            <w:pStyle w:val="ABE80E24AF2244FFA14DB07F5F8DF356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2D6E40B77474C3D8AA6F80F6D797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5BCCD-7041-44D8-B3A7-F7D7B0DE8F29}"/>
      </w:docPartPr>
      <w:docPartBody>
        <w:p w:rsidR="00EB4218" w:rsidRDefault="006426C5" w:rsidP="006426C5">
          <w:pPr>
            <w:pStyle w:val="42D6E40B77474C3D8AA6F80F6D797A0C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5117AD44E044D4EB8E653D43557D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CAF9F-AE62-4466-AC44-56E885A30A32}"/>
      </w:docPartPr>
      <w:docPartBody>
        <w:p w:rsidR="00EB4218" w:rsidRDefault="006426C5" w:rsidP="006426C5">
          <w:pPr>
            <w:pStyle w:val="A5117AD44E044D4EB8E653D43557D8E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B7FE0ACE7E0418DBC4D2F7521F6E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734ED-E537-48E6-A540-3089B5D0C8B1}"/>
      </w:docPartPr>
      <w:docPartBody>
        <w:p w:rsidR="00EB4218" w:rsidRDefault="006426C5" w:rsidP="006426C5">
          <w:pPr>
            <w:pStyle w:val="8B7FE0ACE7E0418DBC4D2F7521F6E3DB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EE6E08957164E3B9311CED94A150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7C2AB-FDB2-4DEB-9D86-049B403DFB9D}"/>
      </w:docPartPr>
      <w:docPartBody>
        <w:p w:rsidR="00EB4218" w:rsidRDefault="006426C5" w:rsidP="006426C5">
          <w:pPr>
            <w:pStyle w:val="DEE6E08957164E3B9311CED94A1504C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CCF149203DB49E2A0C4355AD3C3C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1DC51-7E04-4C5E-B2B5-9D51A2431C23}"/>
      </w:docPartPr>
      <w:docPartBody>
        <w:p w:rsidR="00EB4218" w:rsidRDefault="006426C5" w:rsidP="006426C5">
          <w:pPr>
            <w:pStyle w:val="9CCF149203DB49E2A0C4355AD3C3C64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3085E34807F4E4AA2A6A88B390A7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1C56D-B1B0-48D3-82D9-6CB0A20138D8}"/>
      </w:docPartPr>
      <w:docPartBody>
        <w:p w:rsidR="00EB4218" w:rsidRDefault="006426C5" w:rsidP="006426C5">
          <w:pPr>
            <w:pStyle w:val="D3085E34807F4E4AA2A6A88B390A78E1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32BBE2955E904B63B163E65A7209B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23DFB-809D-49B7-A42D-303C63394712}"/>
      </w:docPartPr>
      <w:docPartBody>
        <w:p w:rsidR="00EB4218" w:rsidRDefault="006426C5" w:rsidP="006426C5">
          <w:pPr>
            <w:pStyle w:val="32BBE2955E904B63B163E65A7209BC1B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527B71AADA74C7E8A75BEC1A9633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EF7F6-E9FD-41B6-8780-B615846D4039}"/>
      </w:docPartPr>
      <w:docPartBody>
        <w:p w:rsidR="00EB4218" w:rsidRDefault="006426C5" w:rsidP="006426C5">
          <w:pPr>
            <w:pStyle w:val="2527B71AADA74C7E8A75BEC1A96339C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D511C77D61B4B9E925B8BDC35B7C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67D80-8B3A-48D1-8795-736DE41824B5}"/>
      </w:docPartPr>
      <w:docPartBody>
        <w:p w:rsidR="00EB4218" w:rsidRDefault="006426C5" w:rsidP="006426C5">
          <w:pPr>
            <w:pStyle w:val="CD511C77D61B4B9E925B8BDC35B7CEF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0D363C209D54FB4A9DFFCF46270B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39CB3-03BB-4EEC-98E4-FB3D840B513D}"/>
      </w:docPartPr>
      <w:docPartBody>
        <w:p w:rsidR="00EB4218" w:rsidRDefault="006426C5" w:rsidP="006426C5">
          <w:pPr>
            <w:pStyle w:val="C0D363C209D54FB4A9DFFCF46270BEA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A3D1AED90814FBEAE3425B279B48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93B03-27A0-4759-ACC6-221CD0E33575}"/>
      </w:docPartPr>
      <w:docPartBody>
        <w:p w:rsidR="00EB4218" w:rsidRDefault="006426C5" w:rsidP="006426C5">
          <w:pPr>
            <w:pStyle w:val="6A3D1AED90814FBEAE3425B279B4819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414F621F0B84252AF0906279190A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61A22-5D65-4129-A500-EC142CBE20EC}"/>
      </w:docPartPr>
      <w:docPartBody>
        <w:p w:rsidR="00EB4218" w:rsidRDefault="006426C5" w:rsidP="006426C5">
          <w:pPr>
            <w:pStyle w:val="6414F621F0B84252AF0906279190A0AC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A7DFE592FFC4E75BF6EEEEB90CCF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D4513-D51A-4E04-9941-12F1886A49F2}"/>
      </w:docPartPr>
      <w:docPartBody>
        <w:p w:rsidR="00EB4218" w:rsidRDefault="006426C5" w:rsidP="006426C5">
          <w:pPr>
            <w:pStyle w:val="FA7DFE592FFC4E75BF6EEEEB90CCF75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A597B07507D4F81AC6A3B44F5550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1789A-D851-42C7-AEBE-3EB8F0510BEE}"/>
      </w:docPartPr>
      <w:docPartBody>
        <w:p w:rsidR="00EB4218" w:rsidRDefault="006426C5" w:rsidP="006426C5">
          <w:pPr>
            <w:pStyle w:val="1A597B07507D4F81AC6A3B44F5550EB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566876D6E5F4A7FA4E5D7F3F5470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9BA07-D4C6-43C7-ABCA-299C2C4E502E}"/>
      </w:docPartPr>
      <w:docPartBody>
        <w:p w:rsidR="00EB4218" w:rsidRDefault="006426C5" w:rsidP="006426C5">
          <w:pPr>
            <w:pStyle w:val="6566876D6E5F4A7FA4E5D7F3F5470AB5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2B9CBCE555247B5BD7473BA08383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D8C8-812E-41A2-AA24-B111908007C6}"/>
      </w:docPartPr>
      <w:docPartBody>
        <w:p w:rsidR="00EB4218" w:rsidRDefault="006426C5" w:rsidP="006426C5">
          <w:pPr>
            <w:pStyle w:val="82B9CBCE555247B5BD7473BA08383A9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EC0DC783F3274C2A82AF4F559E8C7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E0D5E-2D5F-4F71-B2CE-FF474A785201}"/>
      </w:docPartPr>
      <w:docPartBody>
        <w:p w:rsidR="00EB4218" w:rsidRDefault="006426C5" w:rsidP="006426C5">
          <w:pPr>
            <w:pStyle w:val="EC0DC783F3274C2A82AF4F559E8C74A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5A5B92186456400EB6C957252177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9990-DA0F-4C62-9F91-290BCA983172}"/>
      </w:docPartPr>
      <w:docPartBody>
        <w:p w:rsidR="00EB4218" w:rsidRDefault="006426C5" w:rsidP="006426C5">
          <w:pPr>
            <w:pStyle w:val="5A5B92186456400EB6C957252177A1D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D8090100FB34401972E1F769A4C5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8F3C4-37B8-4F06-B6B2-172642775F1F}"/>
      </w:docPartPr>
      <w:docPartBody>
        <w:p w:rsidR="00EB4218" w:rsidRDefault="006426C5" w:rsidP="006426C5">
          <w:pPr>
            <w:pStyle w:val="DD8090100FB34401972E1F769A4C5212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BA0F121E76C4A4F89576C2F931A0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567CA-01DB-4726-814F-EC89D66DAE4D}"/>
      </w:docPartPr>
      <w:docPartBody>
        <w:p w:rsidR="00EB4218" w:rsidRDefault="006426C5" w:rsidP="006426C5">
          <w:pPr>
            <w:pStyle w:val="1BA0F121E76C4A4F89576C2F931A0BA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47D07B5351C4D9D8565E0C0FD767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62FB5-BB0B-4FFE-9A12-3AE6408FE91F}"/>
      </w:docPartPr>
      <w:docPartBody>
        <w:p w:rsidR="00EB4218" w:rsidRDefault="006426C5" w:rsidP="006426C5">
          <w:pPr>
            <w:pStyle w:val="C47D07B5351C4D9D8565E0C0FD767A0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ECB494D972946D286FA5ACA583FD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C1B4E-0190-44C5-BE78-0DAEC70EE62F}"/>
      </w:docPartPr>
      <w:docPartBody>
        <w:p w:rsidR="00EB4218" w:rsidRDefault="006426C5" w:rsidP="006426C5">
          <w:pPr>
            <w:pStyle w:val="8ECB494D972946D286FA5ACA583FD97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EE2ED5B58CF64AF58A69EFCD07FF9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821EF-8239-4E05-9E3F-E62C7644854F}"/>
      </w:docPartPr>
      <w:docPartBody>
        <w:p w:rsidR="00EB4218" w:rsidRDefault="006426C5" w:rsidP="006426C5">
          <w:pPr>
            <w:pStyle w:val="EE2ED5B58CF64AF58A69EFCD07FF9D5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736A67412F74A2F94F21EC9BDAF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5C40B-5EBD-4187-8623-F86BCA3DA1EC}"/>
      </w:docPartPr>
      <w:docPartBody>
        <w:p w:rsidR="00EB4218" w:rsidRDefault="006426C5" w:rsidP="006426C5">
          <w:pPr>
            <w:pStyle w:val="D736A67412F74A2F94F21EC9BDAF054C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7794440ADA24B4188B0C02BE9ECA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44DAD-E1C5-4915-90C4-ED202339C14C}"/>
      </w:docPartPr>
      <w:docPartBody>
        <w:p w:rsidR="00EB4218" w:rsidRDefault="006426C5" w:rsidP="006426C5">
          <w:pPr>
            <w:pStyle w:val="87794440ADA24B4188B0C02BE9ECA777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BF0940AAAF4E42EE953812FBD8A73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6E112-19BA-40ED-9907-BFA58F373BF8}"/>
      </w:docPartPr>
      <w:docPartBody>
        <w:p w:rsidR="00EB4218" w:rsidRDefault="006426C5" w:rsidP="006426C5">
          <w:pPr>
            <w:pStyle w:val="BF0940AAAF4E42EE953812FBD8A7355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EB38E32016A45A4821CEC23C7976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A61CF-331A-4099-A08C-37B25D989087}"/>
      </w:docPartPr>
      <w:docPartBody>
        <w:p w:rsidR="00EB4218" w:rsidRDefault="006426C5" w:rsidP="006426C5">
          <w:pPr>
            <w:pStyle w:val="8EB38E32016A45A4821CEC23C7976D1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7F6785DA379A434E90C713404EFDE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ED5A4-7CA8-440C-842C-F353FECD0356}"/>
      </w:docPartPr>
      <w:docPartBody>
        <w:p w:rsidR="00EB4218" w:rsidRDefault="006426C5" w:rsidP="006426C5">
          <w:pPr>
            <w:pStyle w:val="7F6785DA379A434E90C713404EFDE947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B1C9278BBB6D4D21AD0E1C6A78594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2E4E1-B500-460F-9B22-57D695758BA2}"/>
      </w:docPartPr>
      <w:docPartBody>
        <w:p w:rsidR="00EB4218" w:rsidRDefault="006426C5" w:rsidP="006426C5">
          <w:pPr>
            <w:pStyle w:val="B1C9278BBB6D4D21AD0E1C6A78594E9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565D411E0C3F4219A0611B889171E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0BDC7-86AC-4274-A9C9-2C0436E91BA7}"/>
      </w:docPartPr>
      <w:docPartBody>
        <w:p w:rsidR="00EB4218" w:rsidRDefault="006426C5" w:rsidP="006426C5">
          <w:pPr>
            <w:pStyle w:val="565D411E0C3F4219A0611B889171E29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7F1000AAF824C9C963ED86427DD5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BD5E-A110-4FF3-A0EB-66B4B405A593}"/>
      </w:docPartPr>
      <w:docPartBody>
        <w:p w:rsidR="00EB4218" w:rsidRDefault="006426C5" w:rsidP="006426C5">
          <w:pPr>
            <w:pStyle w:val="A7F1000AAF824C9C963ED86427DD562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5AFB443D5C3A4477ABEC1E2998D59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DED6E-2478-46C1-831A-ACA54F7915F5}"/>
      </w:docPartPr>
      <w:docPartBody>
        <w:p w:rsidR="00EB4218" w:rsidRDefault="006426C5" w:rsidP="006426C5">
          <w:pPr>
            <w:pStyle w:val="5AFB443D5C3A4477ABEC1E2998D59062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0625207A4CF4C948C53F59946E1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E4785-28A0-4751-9121-5EE4B1C8B3B6}"/>
      </w:docPartPr>
      <w:docPartBody>
        <w:p w:rsidR="00EB4218" w:rsidRDefault="006426C5" w:rsidP="006426C5">
          <w:pPr>
            <w:pStyle w:val="A0625207A4CF4C948C53F59946E11346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3CC5657F53341949842BCB27C8F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7DF59-2E84-4F89-BC7D-780AC1976288}"/>
      </w:docPartPr>
      <w:docPartBody>
        <w:p w:rsidR="00EB4218" w:rsidRDefault="006426C5" w:rsidP="006426C5">
          <w:pPr>
            <w:pStyle w:val="F3CC5657F53341949842BCB27C8F641C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09255D20C1840E5A82A0E989B7C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2C0A6-744A-46AD-9FAA-701AC589CE7C}"/>
      </w:docPartPr>
      <w:docPartBody>
        <w:p w:rsidR="00EB4218" w:rsidRDefault="006426C5" w:rsidP="006426C5">
          <w:pPr>
            <w:pStyle w:val="A09255D20C1840E5A82A0E989B7C392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FDB97DABE3D44F69C6C10DD7FE1D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9B2F8-CED9-4CFB-B3AD-07118B7342ED}"/>
      </w:docPartPr>
      <w:docPartBody>
        <w:p w:rsidR="00EB4218" w:rsidRDefault="006426C5" w:rsidP="006426C5">
          <w:pPr>
            <w:pStyle w:val="1FDB97DABE3D44F69C6C10DD7FE1D2A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CF85298BEBF400CA8FAFA7815288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B793D-B2DA-460D-919F-6DD49939956D}"/>
      </w:docPartPr>
      <w:docPartBody>
        <w:p w:rsidR="00EB4218" w:rsidRDefault="006426C5" w:rsidP="006426C5">
          <w:pPr>
            <w:pStyle w:val="2CF85298BEBF400CA8FAFA781528840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2E326E0F3A34EF4AFCB3C00FEF22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E1A84-A26E-40F3-BD28-F02ACCF68B47}"/>
      </w:docPartPr>
      <w:docPartBody>
        <w:p w:rsidR="00EB4218" w:rsidRDefault="006426C5" w:rsidP="006426C5">
          <w:pPr>
            <w:pStyle w:val="12E326E0F3A34EF4AFCB3C00FEF22144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BD65849D9A344CE18C9FE853E9E46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2450-B583-4A48-B6EC-A880223224F3}"/>
      </w:docPartPr>
      <w:docPartBody>
        <w:p w:rsidR="00EB4218" w:rsidRDefault="006426C5" w:rsidP="006426C5">
          <w:pPr>
            <w:pStyle w:val="BD65849D9A344CE18C9FE853E9E46171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02B4210CEF3140EDB19D01B8EB004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492A1-A5F1-44A5-887F-87CD3409101A}"/>
      </w:docPartPr>
      <w:docPartBody>
        <w:p w:rsidR="00EB4218" w:rsidRDefault="006426C5" w:rsidP="006426C5">
          <w:pPr>
            <w:pStyle w:val="02B4210CEF3140EDB19D01B8EB00401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414820265DB49A5A63DA1C0653A6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39D7B-9B69-4D61-99EF-B6045B7E93F6}"/>
      </w:docPartPr>
      <w:docPartBody>
        <w:p w:rsidR="00EB4218" w:rsidRDefault="006426C5" w:rsidP="006426C5">
          <w:pPr>
            <w:pStyle w:val="4414820265DB49A5A63DA1C0653A6A83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0529D9135DF4C0F8C239CDFBA4AD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CA392-088C-4B38-824D-42A6898482FA}"/>
      </w:docPartPr>
      <w:docPartBody>
        <w:p w:rsidR="00EB4218" w:rsidRDefault="006426C5" w:rsidP="006426C5">
          <w:pPr>
            <w:pStyle w:val="20529D9135DF4C0F8C239CDFBA4ADF76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37858FB7A0D4907832E96F708772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FF302-5A9D-4015-8818-8429ABF461E2}"/>
      </w:docPartPr>
      <w:docPartBody>
        <w:p w:rsidR="00EB4218" w:rsidRDefault="006426C5" w:rsidP="006426C5">
          <w:pPr>
            <w:pStyle w:val="837858FB7A0D4907832E96F7087729A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CF4380AF35C4038970A0B3F6E237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D584-7D2A-4477-AEE6-657B2CFAC556}"/>
      </w:docPartPr>
      <w:docPartBody>
        <w:p w:rsidR="00EB4218" w:rsidRDefault="006426C5" w:rsidP="006426C5">
          <w:pPr>
            <w:pStyle w:val="9CF4380AF35C4038970A0B3F6E2375D5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6CB06CB8F814C8092CA57E14CFF5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3B629-A5AE-4BBF-A1AE-6034900B014F}"/>
      </w:docPartPr>
      <w:docPartBody>
        <w:p w:rsidR="00EB4218" w:rsidRDefault="006426C5" w:rsidP="006426C5">
          <w:pPr>
            <w:pStyle w:val="86CB06CB8F814C8092CA57E14CFF56C3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0A68A051DCA54FD6B116B95F2E311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FD26B-C168-4B4C-953A-A8D8F37C355E}"/>
      </w:docPartPr>
      <w:docPartBody>
        <w:p w:rsidR="00EB4218" w:rsidRDefault="006426C5" w:rsidP="006426C5">
          <w:pPr>
            <w:pStyle w:val="0A68A051DCA54FD6B116B95F2E311441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4BC165B5F3B4FFBA0A16A514B0DA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43837-FD94-4378-A127-A989FC677223}"/>
      </w:docPartPr>
      <w:docPartBody>
        <w:p w:rsidR="00EB4218" w:rsidRDefault="006426C5" w:rsidP="006426C5">
          <w:pPr>
            <w:pStyle w:val="D4BC165B5F3B4FFBA0A16A514B0DA583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4B1A52D788F48E38541C3CE5E032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FFC4D-B834-44E4-AD41-A73C92BAAA3F}"/>
      </w:docPartPr>
      <w:docPartBody>
        <w:p w:rsidR="00EB4218" w:rsidRDefault="006426C5" w:rsidP="006426C5">
          <w:pPr>
            <w:pStyle w:val="A4B1A52D788F48E38541C3CE5E0328D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CACFC21F0CD4F4EB488CA87ACB62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47380-7FE0-4E48-8C6C-192E7618FE37}"/>
      </w:docPartPr>
      <w:docPartBody>
        <w:p w:rsidR="00EB4218" w:rsidRDefault="006426C5" w:rsidP="006426C5">
          <w:pPr>
            <w:pStyle w:val="6CACFC21F0CD4F4EB488CA87ACB62C0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0E733407BD54B0886585F2D6E104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0701E-EE75-4B97-B5DC-0CC9550169A5}"/>
      </w:docPartPr>
      <w:docPartBody>
        <w:p w:rsidR="00EB4218" w:rsidRDefault="006426C5" w:rsidP="006426C5">
          <w:pPr>
            <w:pStyle w:val="90E733407BD54B0886585F2D6E104DB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292F78A91414D438D8C401185B16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5B98A-1334-451B-AC56-333709475C25}"/>
      </w:docPartPr>
      <w:docPartBody>
        <w:p w:rsidR="00EB4218" w:rsidRDefault="006426C5" w:rsidP="006426C5">
          <w:pPr>
            <w:pStyle w:val="A292F78A91414D438D8C401185B16315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1414A98D1644D9087AC9D1019AD2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2AAE6-9D29-408E-B220-9BCD414D067C}"/>
      </w:docPartPr>
      <w:docPartBody>
        <w:p w:rsidR="00EB4218" w:rsidRDefault="006426C5" w:rsidP="006426C5">
          <w:pPr>
            <w:pStyle w:val="11414A98D1644D9087AC9D1019AD2D2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93B6D4BBDB7471F86FFF2467FFDF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D1C0E-BBCE-447D-A251-C4888F9D739E}"/>
      </w:docPartPr>
      <w:docPartBody>
        <w:p w:rsidR="00EB4218" w:rsidRDefault="006426C5" w:rsidP="006426C5">
          <w:pPr>
            <w:pStyle w:val="693B6D4BBDB7471F86FFF2467FFDF6F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E27B001E2774F71B31E42613B66C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8686F-F743-4667-B3D9-FCF42310BCC2}"/>
      </w:docPartPr>
      <w:docPartBody>
        <w:p w:rsidR="00EB4218" w:rsidRDefault="006426C5" w:rsidP="006426C5">
          <w:pPr>
            <w:pStyle w:val="FE27B001E2774F71B31E42613B66CE9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78723F8369D64B028B0551A241161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D33AA-7FDB-4064-8BBA-BB238B26CC23}"/>
      </w:docPartPr>
      <w:docPartBody>
        <w:p w:rsidR="00EB4218" w:rsidRDefault="006426C5" w:rsidP="006426C5">
          <w:pPr>
            <w:pStyle w:val="78723F8369D64B028B0551A241161503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80B1C135F8448829C00AA2986D8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D0DA8-887C-4E4D-A591-1A49802B52B7}"/>
      </w:docPartPr>
      <w:docPartBody>
        <w:p w:rsidR="00EB4218" w:rsidRDefault="006426C5" w:rsidP="006426C5">
          <w:pPr>
            <w:pStyle w:val="C80B1C135F8448829C00AA2986D8456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93DD30235B04EF5BBF21C15684FB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850ED-4CCC-43A2-B9F2-B6D5A6E872C2}"/>
      </w:docPartPr>
      <w:docPartBody>
        <w:p w:rsidR="00EB4218" w:rsidRDefault="006426C5" w:rsidP="006426C5">
          <w:pPr>
            <w:pStyle w:val="F93DD30235B04EF5BBF21C15684FBA8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7638D293195141038EB5162547D59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554FE-CC3C-42D1-8C07-7CDACE734CD2}"/>
      </w:docPartPr>
      <w:docPartBody>
        <w:p w:rsidR="00EB4218" w:rsidRDefault="006426C5" w:rsidP="006426C5">
          <w:pPr>
            <w:pStyle w:val="7638D293195141038EB5162547D59346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269D553567944C884A5C64AEE941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C4EB2-E146-4C62-892D-560E9C184001}"/>
      </w:docPartPr>
      <w:docPartBody>
        <w:p w:rsidR="00EB4218" w:rsidRDefault="006426C5" w:rsidP="006426C5">
          <w:pPr>
            <w:pStyle w:val="2269D553567944C884A5C64AEE94159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CDD7597C2314E1DB48AF3C7F9F67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13A2-C97B-44C9-B6C2-51CD4C3FBB64}"/>
      </w:docPartPr>
      <w:docPartBody>
        <w:p w:rsidR="00EB4218" w:rsidRDefault="006426C5" w:rsidP="006426C5">
          <w:pPr>
            <w:pStyle w:val="2CDD7597C2314E1DB48AF3C7F9F678C2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E5EB0A206084302BD425AC82EC2D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2A423-26A4-43CA-B464-608C637DF3FD}"/>
      </w:docPartPr>
      <w:docPartBody>
        <w:p w:rsidR="00EB4218" w:rsidRDefault="006426C5" w:rsidP="006426C5">
          <w:pPr>
            <w:pStyle w:val="DE5EB0A206084302BD425AC82EC2D87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3DED139A74394DB58C0C93A1610FC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D97-9A57-4EE7-8D3A-8649292C832F}"/>
      </w:docPartPr>
      <w:docPartBody>
        <w:p w:rsidR="00EB4218" w:rsidRDefault="006426C5" w:rsidP="006426C5">
          <w:pPr>
            <w:pStyle w:val="3DED139A74394DB58C0C93A1610FC0E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7B60E2C8AE7485B9D976378D84CF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51EBD-8E57-4B6D-87EF-C3135A6D84AA}"/>
      </w:docPartPr>
      <w:docPartBody>
        <w:p w:rsidR="00EB4218" w:rsidRDefault="006426C5" w:rsidP="006426C5">
          <w:pPr>
            <w:pStyle w:val="47B60E2C8AE7485B9D976378D84CF56B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E6BBCE7B9844655BE3138A307A4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203D8-39A4-4C2C-BE27-A93AD5B03AEC}"/>
      </w:docPartPr>
      <w:docPartBody>
        <w:p w:rsidR="00EB4218" w:rsidRDefault="006426C5" w:rsidP="006426C5">
          <w:pPr>
            <w:pStyle w:val="9E6BBCE7B9844655BE3138A307A47E5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EDCD5C19855E42C995352409AD0A0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42A82-32DA-4E55-A9AF-FA587D747612}"/>
      </w:docPartPr>
      <w:docPartBody>
        <w:p w:rsidR="00EB4218" w:rsidRDefault="006426C5" w:rsidP="006426C5">
          <w:pPr>
            <w:pStyle w:val="EDCD5C19855E42C995352409AD0A0879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6243CB8F8DC449918BBDF60F66345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982E5-9770-445F-9261-DBA02A9DD0ED}"/>
      </w:docPartPr>
      <w:docPartBody>
        <w:p w:rsidR="00EB4218" w:rsidRDefault="006426C5" w:rsidP="006426C5">
          <w:pPr>
            <w:pStyle w:val="6243CB8F8DC449918BBDF60F663453B6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980E981D79E422DA94A3C683DCBB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48DD-1EA8-4230-8B1A-97BA464B7EFB}"/>
      </w:docPartPr>
      <w:docPartBody>
        <w:p w:rsidR="00EB4218" w:rsidRDefault="006426C5" w:rsidP="006426C5">
          <w:pPr>
            <w:pStyle w:val="D980E981D79E422DA94A3C683DCBB89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89A450F62E14A19A1FA0177C2CFA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2EAA8-CFEE-472C-970D-099CBAF18BC2}"/>
      </w:docPartPr>
      <w:docPartBody>
        <w:p w:rsidR="00EB4218" w:rsidRDefault="006426C5" w:rsidP="006426C5">
          <w:pPr>
            <w:pStyle w:val="489A450F62E14A19A1FA0177C2CFAFB2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01782E2CD8C4F718B15113A4F1CC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C45C1-663B-4BB9-A152-1C5B78A2ED09}"/>
      </w:docPartPr>
      <w:docPartBody>
        <w:p w:rsidR="00EB4218" w:rsidRDefault="006426C5" w:rsidP="006426C5">
          <w:pPr>
            <w:pStyle w:val="F01782E2CD8C4F718B15113A4F1CC42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5ABF1F870E24C2CA89D62446E889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A863D-8B4E-44BA-AC7A-BB94058FCA32}"/>
      </w:docPartPr>
      <w:docPartBody>
        <w:p w:rsidR="00EB4218" w:rsidRDefault="006426C5" w:rsidP="006426C5">
          <w:pPr>
            <w:pStyle w:val="C5ABF1F870E24C2CA89D62446E889E47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AFF0552CD6448EDAE0B410FDE302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CA738-7B61-41CA-88E1-DF1CEF47D9BB}"/>
      </w:docPartPr>
      <w:docPartBody>
        <w:p w:rsidR="00EB4218" w:rsidRDefault="006426C5" w:rsidP="006426C5">
          <w:pPr>
            <w:pStyle w:val="4AFF0552CD6448EDAE0B410FDE3021D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338C70F797CA4940AB9FD6E56D4FA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FD7CE-EE3E-44CC-9E63-1A554939E55E}"/>
      </w:docPartPr>
      <w:docPartBody>
        <w:p w:rsidR="00EB4218" w:rsidRDefault="006426C5" w:rsidP="006426C5">
          <w:pPr>
            <w:pStyle w:val="338C70F797CA4940AB9FD6E56D4FAA80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F10BFE6FE87249FFB1449EBD41DC6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A1352-0A3A-4F82-8EAF-19C84F1EE4CA}"/>
      </w:docPartPr>
      <w:docPartBody>
        <w:p w:rsidR="00EB4218" w:rsidRDefault="006426C5" w:rsidP="006426C5">
          <w:pPr>
            <w:pStyle w:val="F10BFE6FE87249FFB1449EBD41DC649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AD2323A854BE43AFB3D1173807A23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138BD-C593-4146-9E70-4EADC7DE72E1}"/>
      </w:docPartPr>
      <w:docPartBody>
        <w:p w:rsidR="00EB4218" w:rsidRDefault="006426C5" w:rsidP="006426C5">
          <w:pPr>
            <w:pStyle w:val="AD2323A854BE43AFB3D1173807A2355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099AAC59461748DCA6BB29F11BE5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DD22E-47F9-42FE-9ACD-9B0743234ECA}"/>
      </w:docPartPr>
      <w:docPartBody>
        <w:p w:rsidR="00EB4218" w:rsidRDefault="006426C5" w:rsidP="006426C5">
          <w:pPr>
            <w:pStyle w:val="099AAC59461748DCA6BB29F11BE54784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BCAE29FE006F4C6AAB850D99C34BF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5BECF-8DAE-417A-86A7-11BA0E7AA79F}"/>
      </w:docPartPr>
      <w:docPartBody>
        <w:p w:rsidR="00EB4218" w:rsidRDefault="006426C5" w:rsidP="006426C5">
          <w:pPr>
            <w:pStyle w:val="BCAE29FE006F4C6AAB850D99C34BFE63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7A096013BCFB4EE78FEB071B0492C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B5CD0-8C7B-4373-867D-3F478A593386}"/>
      </w:docPartPr>
      <w:docPartBody>
        <w:p w:rsidR="00EB4218" w:rsidRDefault="006426C5" w:rsidP="006426C5">
          <w:pPr>
            <w:pStyle w:val="7A096013BCFB4EE78FEB071B0492C2BF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5BEEE99FE5F5416D916D88A05ADA6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D2316-281E-43A9-ADF6-E98C7BE2AE51}"/>
      </w:docPartPr>
      <w:docPartBody>
        <w:p w:rsidR="00EB4218" w:rsidRDefault="006426C5" w:rsidP="006426C5">
          <w:pPr>
            <w:pStyle w:val="5BEEE99FE5F5416D916D88A05ADA66B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3041A6D10F5C4888920008C8A4817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567D8-C6E0-44DA-B838-D4280A351311}"/>
      </w:docPartPr>
      <w:docPartBody>
        <w:p w:rsidR="00EB4218" w:rsidRDefault="006426C5" w:rsidP="006426C5">
          <w:pPr>
            <w:pStyle w:val="3041A6D10F5C4888920008C8A48174A7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386C7D4D291472A82364B045BCB3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30A50-D43F-433A-A078-D50C32DA99DE}"/>
      </w:docPartPr>
      <w:docPartBody>
        <w:p w:rsidR="00EB4218" w:rsidRDefault="006426C5" w:rsidP="006426C5">
          <w:pPr>
            <w:pStyle w:val="1386C7D4D291472A82364B045BCB35A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2D722FD46EF744E8B5A37EB5B6109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F369E-F861-4F9A-B4B4-8C0D0B0CC3B5}"/>
      </w:docPartPr>
      <w:docPartBody>
        <w:p w:rsidR="00EB4218" w:rsidRDefault="006426C5" w:rsidP="006426C5">
          <w:pPr>
            <w:pStyle w:val="2D722FD46EF744E8B5A37EB5B61095A8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E81230CDCA724BABB75F077412A05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3DB74-2A17-4946-95C4-93C69AF29823}"/>
      </w:docPartPr>
      <w:docPartBody>
        <w:p w:rsidR="00EB4218" w:rsidRDefault="006426C5" w:rsidP="006426C5">
          <w:pPr>
            <w:pStyle w:val="E81230CDCA724BABB75F077412A05E2C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CD9EF6935AC147E68737584DCAAF0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DD123-07F7-46B4-861C-49D9C4B47758}"/>
      </w:docPartPr>
      <w:docPartBody>
        <w:p w:rsidR="00EB4218" w:rsidRDefault="006426C5" w:rsidP="006426C5">
          <w:pPr>
            <w:pStyle w:val="CD9EF6935AC147E68737584DCAAF01FD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1F732A6A88540E9901F66E3729F7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11658-49FC-492C-8035-285624223EB6}"/>
      </w:docPartPr>
      <w:docPartBody>
        <w:p w:rsidR="00EB4218" w:rsidRDefault="006426C5" w:rsidP="006426C5">
          <w:pPr>
            <w:pStyle w:val="81F732A6A88540E9901F66E3729F70AE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9D8E2EC5FA0B4027831051BC8DD4A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D4B4E-12CD-43A4-A009-0785518FEEEB}"/>
      </w:docPartPr>
      <w:docPartBody>
        <w:p w:rsidR="00EB4218" w:rsidRDefault="006426C5" w:rsidP="006426C5">
          <w:pPr>
            <w:pStyle w:val="9D8E2EC5FA0B4027831051BC8DD4A17A1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4C96E8149ADC44B49D37820E1693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66564-BC49-40EA-A727-D873B335CF9D}"/>
      </w:docPartPr>
      <w:docPartBody>
        <w:p w:rsidR="006426C5" w:rsidRDefault="006426C5" w:rsidP="006426C5">
          <w:pPr>
            <w:pStyle w:val="4C96E8149ADC44B49D37820E169304B6"/>
          </w:pPr>
          <w:r w:rsidRPr="009B1992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D4D7AEC5D9EA4E918D4C093F9FC3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068F4-4A21-443F-875D-CEA72F8D793C}"/>
      </w:docPartPr>
      <w:docPartBody>
        <w:p w:rsidR="006426C5" w:rsidRDefault="006426C5" w:rsidP="006426C5">
          <w:pPr>
            <w:pStyle w:val="D4D7AEC5D9EA4E918D4C093F9FC34791"/>
          </w:pPr>
          <w:r w:rsidRPr="009B1992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900F99B2FCBF4970B39236E89E950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D79C2-E669-4E96-8F52-7F357FACDD64}"/>
      </w:docPartPr>
      <w:docPartBody>
        <w:p w:rsidR="006426C5" w:rsidRDefault="006426C5" w:rsidP="006426C5">
          <w:pPr>
            <w:pStyle w:val="900F99B2FCBF4970B39236E89E950A30"/>
          </w:pPr>
          <w:r w:rsidRPr="009B1992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F0DDB510B8B64B5BA27BBC236681C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3402D-6BF7-45CE-993C-1ACC91BE1A44}"/>
      </w:docPartPr>
      <w:docPartBody>
        <w:p w:rsidR="006426C5" w:rsidRDefault="006426C5" w:rsidP="006426C5">
          <w:pPr>
            <w:pStyle w:val="F0DDB510B8B64B5BA27BBC236681C64D"/>
          </w:pPr>
          <w:r w:rsidRPr="008212C6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19F080E8F6934975819F67155A11D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DF68F-E89B-49C3-B53A-2504AFB97009}"/>
      </w:docPartPr>
      <w:docPartBody>
        <w:p w:rsidR="006426C5" w:rsidRDefault="006426C5" w:rsidP="006426C5">
          <w:pPr>
            <w:pStyle w:val="19F080E8F6934975819F67155A11D750"/>
          </w:pPr>
          <w:r w:rsidRPr="008212C6">
            <w:rPr>
              <w:rStyle w:val="PlaceholderText"/>
            </w:rPr>
            <w:t>Haga clic aquí para escribir texto</w:t>
          </w:r>
          <w:r w:rsidRPr="00732C75">
            <w:rPr>
              <w:rStyle w:val="PlaceholderText"/>
            </w:rPr>
            <w:t>.</w:t>
          </w:r>
        </w:p>
      </w:docPartBody>
    </w:docPart>
    <w:docPart>
      <w:docPartPr>
        <w:name w:val="8441E2F6D4034162A5DBB4E680C0D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0C185-952B-438F-87A8-05D94B4657FF}"/>
      </w:docPartPr>
      <w:docPartBody>
        <w:p w:rsidR="006426C5" w:rsidRDefault="006426C5" w:rsidP="006426C5">
          <w:pPr>
            <w:pStyle w:val="8441E2F6D4034162A5DBB4E680C0DD3D"/>
          </w:pPr>
          <w:r w:rsidRPr="008212C6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9CB380FDF1304A739E0E1B8CBC60C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58783-52E7-4049-815B-E343081C6A9C}"/>
      </w:docPartPr>
      <w:docPartBody>
        <w:p w:rsidR="006426C5" w:rsidRDefault="006426C5" w:rsidP="006426C5">
          <w:pPr>
            <w:pStyle w:val="9CB380FDF1304A739E0E1B8CBC60C82C"/>
          </w:pPr>
          <w:r w:rsidRPr="008212C6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E71F922035A64A6691740FDF66E99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2A724-6021-41F0-8EEF-7CDD42FB72FE}"/>
      </w:docPartPr>
      <w:docPartBody>
        <w:p w:rsidR="006426C5" w:rsidRDefault="006426C5" w:rsidP="006426C5">
          <w:pPr>
            <w:pStyle w:val="E71F922035A64A6691740FDF66E99BE5"/>
          </w:pPr>
          <w:r w:rsidRPr="008212C6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6F84689EB38440AD885D1D00FE212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3A48C-62B3-4FF8-819F-5D00B6AFDFE9}"/>
      </w:docPartPr>
      <w:docPartBody>
        <w:p w:rsidR="006426C5" w:rsidRDefault="006426C5" w:rsidP="006426C5">
          <w:pPr>
            <w:pStyle w:val="6F84689EB38440AD885D1D00FE21249D"/>
          </w:pPr>
          <w:r w:rsidRPr="008212C6">
            <w:rPr>
              <w:rStyle w:val="PlaceholderText"/>
            </w:rPr>
            <w:t>Haga clic aquí para escribir texto.</w:t>
          </w:r>
        </w:p>
      </w:docPartBody>
    </w:docPart>
    <w:docPart>
      <w:docPartPr>
        <w:name w:val="5C89442326644BDE9E40651D6CB93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5B427-C3C4-43F0-954D-49A2913ACFED}"/>
      </w:docPartPr>
      <w:docPartBody>
        <w:p w:rsidR="006426C5" w:rsidRDefault="006426C5" w:rsidP="006426C5">
          <w:pPr>
            <w:pStyle w:val="5C89442326644BDE9E40651D6CB93D8B"/>
          </w:pPr>
          <w:r w:rsidRPr="008212C6">
            <w:rPr>
              <w:rStyle w:val="PlaceholderText"/>
              <w:lang w:val="fr-FR"/>
            </w:rPr>
            <w:t>Haga clic aquí para escribir texto.</w:t>
          </w:r>
        </w:p>
      </w:docPartBody>
    </w:docPart>
    <w:docPart>
      <w:docPartPr>
        <w:name w:val="5B55543D1D8B49288028AE69DD278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F99BF-9D44-4A93-A5D3-5E31B9A7A485}"/>
      </w:docPartPr>
      <w:docPartBody>
        <w:p w:rsidR="006426C5" w:rsidRDefault="006426C5" w:rsidP="006426C5">
          <w:pPr>
            <w:pStyle w:val="5B55543D1D8B49288028AE69DD278AF7"/>
          </w:pPr>
          <w:r w:rsidRPr="008212C6">
            <w:rPr>
              <w:rStyle w:val="PlaceholderText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18"/>
    <w:rsid w:val="003A0820"/>
    <w:rsid w:val="006426C5"/>
    <w:rsid w:val="00EB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6426C5"/>
    <w:rPr>
      <w:color w:val="808080"/>
    </w:rPr>
  </w:style>
  <w:style w:type="paragraph" w:customStyle="1" w:styleId="4C96E8149ADC44B49D37820E169304B6">
    <w:name w:val="4C96E8149ADC44B49D37820E169304B6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29B27DCB74A452583CD5AEDB2941BBF1">
    <w:name w:val="A29B27DCB74A452583CD5AEDB2941BB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046CB4FFFA2479AAE9A1C0A1C936A781">
    <w:name w:val="8046CB4FFFA2479AAE9A1C0A1C936A7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71BE378337645E2B49630EDD8DBB38E1">
    <w:name w:val="471BE378337645E2B49630EDD8DBB38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290B1D273FA4BD19D656F7F65B919811">
    <w:name w:val="9290B1D273FA4BD19D656F7F65B91981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719E6336B33402E9AEA0DBBE554953D1">
    <w:name w:val="2719E6336B33402E9AEA0DBBE554953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319A351A3BE46F7BFF88AF545D3C63B1">
    <w:name w:val="8319A351A3BE46F7BFF88AF545D3C63B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B5878AA554C34B7A8FD9BF89D92AC3FD1">
    <w:name w:val="B5878AA554C34B7A8FD9BF89D92AC3F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773441A550B4E7BB150F98CCAC4CCE81">
    <w:name w:val="1773441A550B4E7BB150F98CCAC4CCE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E96C10E614C4E008208ECF94F94EE401">
    <w:name w:val="EE96C10E614C4E008208ECF94F94EE4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0DB3331126641EAB86F8A282EA264101">
    <w:name w:val="C0DB3331126641EAB86F8A282EA2641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BE80E24AF2244FFA14DB07F5F8DF3561">
    <w:name w:val="ABE80E24AF2244FFA14DB07F5F8DF356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2D6E40B77474C3D8AA6F80F6D797A0C1">
    <w:name w:val="42D6E40B77474C3D8AA6F80F6D797A0C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5117AD44E044D4EB8E653D43557D8EF1">
    <w:name w:val="A5117AD44E044D4EB8E653D43557D8E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B7FE0ACE7E0418DBC4D2F7521F6E3DB1">
    <w:name w:val="8B7FE0ACE7E0418DBC4D2F7521F6E3DB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EE6E08957164E3B9311CED94A1504CE1">
    <w:name w:val="DEE6E08957164E3B9311CED94A1504C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CCF149203DB49E2A0C4355AD3C3C64E1">
    <w:name w:val="9CCF149203DB49E2A0C4355AD3C3C64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3085E34807F4E4AA2A6A88B390A78E11">
    <w:name w:val="D3085E34807F4E4AA2A6A88B390A78E1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32BBE2955E904B63B163E65A7209BC1B1">
    <w:name w:val="32BBE2955E904B63B163E65A7209BC1B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527B71AADA74C7E8A75BEC1A96339CD1">
    <w:name w:val="2527B71AADA74C7E8A75BEC1A96339C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D511C77D61B4B9E925B8BDC35B7CEF01">
    <w:name w:val="CD511C77D61B4B9E925B8BDC35B7CEF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0D363C209D54FB4A9DFFCF46270BEA91">
    <w:name w:val="C0D363C209D54FB4A9DFFCF46270BEA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A3D1AED90814FBEAE3425B279B4819D1">
    <w:name w:val="6A3D1AED90814FBEAE3425B279B4819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414F621F0B84252AF0906279190A0AC1">
    <w:name w:val="6414F621F0B84252AF0906279190A0AC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A7DFE592FFC4E75BF6EEEEB90CCF7501">
    <w:name w:val="FA7DFE592FFC4E75BF6EEEEB90CCF75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A597B07507D4F81AC6A3B44F5550EB91">
    <w:name w:val="1A597B07507D4F81AC6A3B44F5550EB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566876D6E5F4A7FA4E5D7F3F5470AB51">
    <w:name w:val="6566876D6E5F4A7FA4E5D7F3F5470AB5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2B9CBCE555247B5BD7473BA08383A9A1">
    <w:name w:val="82B9CBCE555247B5BD7473BA08383A9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C0DC783F3274C2A82AF4F559E8C74A81">
    <w:name w:val="EC0DC783F3274C2A82AF4F559E8C74A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A5B92186456400EB6C957252177A1D91">
    <w:name w:val="5A5B92186456400EB6C957252177A1D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D8090100FB34401972E1F769A4C52121">
    <w:name w:val="DD8090100FB34401972E1F769A4C5212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BA0F121E76C4A4F89576C2F931A0BA91">
    <w:name w:val="1BA0F121E76C4A4F89576C2F931A0BA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47D07B5351C4D9D8565E0C0FD767A0A1">
    <w:name w:val="C47D07B5351C4D9D8565E0C0FD767A0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ECB494D972946D286FA5ACA583FD9781">
    <w:name w:val="8ECB494D972946D286FA5ACA583FD97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E2ED5B58CF64AF58A69EFCD07FF9D5E1">
    <w:name w:val="EE2ED5B58CF64AF58A69EFCD07FF9D5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736A67412F74A2F94F21EC9BDAF054C1">
    <w:name w:val="D736A67412F74A2F94F21EC9BDAF054C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7794440ADA24B4188B0C02BE9ECA7771">
    <w:name w:val="87794440ADA24B4188B0C02BE9ECA777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BF0940AAAF4E42EE953812FBD8A7355A1">
    <w:name w:val="BF0940AAAF4E42EE953812FBD8A7355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4D7AEC5D9EA4E918D4C093F9FC34791">
    <w:name w:val="D4D7AEC5D9EA4E918D4C093F9FC347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00F99B2FCBF4970B39236E89E950A30">
    <w:name w:val="900F99B2FCBF4970B39236E89E950A30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0DDB510B8B64B5BA27BBC236681C64D">
    <w:name w:val="F0DDB510B8B64B5BA27BBC236681C64D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9F080E8F6934975819F67155A11D750">
    <w:name w:val="19F080E8F6934975819F67155A11D750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EB38E32016A45A4821CEC23C7976D101">
    <w:name w:val="8EB38E32016A45A4821CEC23C7976D1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7F6785DA379A434E90C713404EFDE9471">
    <w:name w:val="7F6785DA379A434E90C713404EFDE947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B1C9278BBB6D4D21AD0E1C6A78594E9E1">
    <w:name w:val="B1C9278BBB6D4D21AD0E1C6A78594E9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65D411E0C3F4219A0611B889171E2981">
    <w:name w:val="565D411E0C3F4219A0611B889171E29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7F1000AAF824C9C963ED86427DD562A1">
    <w:name w:val="A7F1000AAF824C9C963ED86427DD562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AFB443D5C3A4477ABEC1E2998D590621">
    <w:name w:val="5AFB443D5C3A4477ABEC1E2998D59062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0625207A4CF4C948C53F59946E113461">
    <w:name w:val="A0625207A4CF4C948C53F59946E11346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3CC5657F53341949842BCB27C8F641C1">
    <w:name w:val="F3CC5657F53341949842BCB27C8F641C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09255D20C1840E5A82A0E989B7C39281">
    <w:name w:val="A09255D20C1840E5A82A0E989B7C392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441E2F6D4034162A5DBB4E680C0DD3D">
    <w:name w:val="8441E2F6D4034162A5DBB4E680C0DD3D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CB380FDF1304A739E0E1B8CBC60C82C">
    <w:name w:val="9CB380FDF1304A739E0E1B8CBC60C82C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71F922035A64A6691740FDF66E99BE5">
    <w:name w:val="E71F922035A64A6691740FDF66E99BE5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F84689EB38440AD885D1D00FE21249D">
    <w:name w:val="6F84689EB38440AD885D1D00FE21249D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FDB97DABE3D44F69C6C10DD7FE1D2AD1">
    <w:name w:val="1FDB97DABE3D44F69C6C10DD7FE1D2A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CF85298BEBF400CA8FAFA78152884081">
    <w:name w:val="2CF85298BEBF400CA8FAFA781528840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2E326E0F3A34EF4AFCB3C00FEF221441">
    <w:name w:val="12E326E0F3A34EF4AFCB3C00FEF22144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BD65849D9A344CE18C9FE853E9E461711">
    <w:name w:val="BD65849D9A344CE18C9FE853E9E46171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02B4210CEF3140EDB19D01B8EB00401F1">
    <w:name w:val="02B4210CEF3140EDB19D01B8EB00401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414820265DB49A5A63DA1C0653A6A831">
    <w:name w:val="4414820265DB49A5A63DA1C0653A6A83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0529D9135DF4C0F8C239CDFBA4ADF761">
    <w:name w:val="20529D9135DF4C0F8C239CDFBA4ADF76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37858FB7A0D4907832E96F7087729AE1">
    <w:name w:val="837858FB7A0D4907832E96F7087729A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CF4380AF35C4038970A0B3F6E2375D51">
    <w:name w:val="9CF4380AF35C4038970A0B3F6E2375D5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6CB06CB8F814C8092CA57E14CFF56C31">
    <w:name w:val="86CB06CB8F814C8092CA57E14CFF56C3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0A68A051DCA54FD6B116B95F2E3114411">
    <w:name w:val="0A68A051DCA54FD6B116B95F2E311441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4BC165B5F3B4FFBA0A16A514B0DA5831">
    <w:name w:val="D4BC165B5F3B4FFBA0A16A514B0DA583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4B1A52D788F48E38541C3CE5E0328D91">
    <w:name w:val="A4B1A52D788F48E38541C3CE5E0328D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CACFC21F0CD4F4EB488CA87ACB62C0A1">
    <w:name w:val="6CACFC21F0CD4F4EB488CA87ACB62C0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0E733407BD54B0886585F2D6E104DBE1">
    <w:name w:val="90E733407BD54B0886585F2D6E104DB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292F78A91414D438D8C401185B163151">
    <w:name w:val="A292F78A91414D438D8C401185B16315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1414A98D1644D9087AC9D1019AD2D281">
    <w:name w:val="11414A98D1644D9087AC9D1019AD2D2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93B6D4BBDB7471F86FFF2467FFDF6FE1">
    <w:name w:val="693B6D4BBDB7471F86FFF2467FFDF6F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E27B001E2774F71B31E42613B66CE901">
    <w:name w:val="FE27B001E2774F71B31E42613B66CE9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78723F8369D64B028B0551A2411615031">
    <w:name w:val="78723F8369D64B028B0551A241161503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80B1C135F8448829C00AA2986D845601">
    <w:name w:val="C80B1C135F8448829C00AA2986D8456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93DD30235B04EF5BBF21C15684FBA891">
    <w:name w:val="F93DD30235B04EF5BBF21C15684FBA8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7638D293195141038EB5162547D593461">
    <w:name w:val="7638D293195141038EB5162547D59346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269D553567944C884A5C64AEE94159F1">
    <w:name w:val="2269D553567944C884A5C64AEE94159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CDD7597C2314E1DB48AF3C7F9F678C21">
    <w:name w:val="2CDD7597C2314E1DB48AF3C7F9F678C2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E5EB0A206084302BD425AC82EC2D87F1">
    <w:name w:val="DE5EB0A206084302BD425AC82EC2D87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3DED139A74394DB58C0C93A1610FC0EF1">
    <w:name w:val="3DED139A74394DB58C0C93A1610FC0E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7B60E2C8AE7485B9D976378D84CF56B1">
    <w:name w:val="47B60E2C8AE7485B9D976378D84CF56B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E6BBCE7B9844655BE3138A307A47E5A1">
    <w:name w:val="9E6BBCE7B9844655BE3138A307A47E5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DCD5C19855E42C995352409AD0A08791">
    <w:name w:val="EDCD5C19855E42C995352409AD0A0879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6243CB8F8DC449918BBDF60F663453B61">
    <w:name w:val="6243CB8F8DC449918BBDF60F663453B6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D980E981D79E422DA94A3C683DCBB8901">
    <w:name w:val="D980E981D79E422DA94A3C683DCBB89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89A450F62E14A19A1FA0177C2CFAFB21">
    <w:name w:val="489A450F62E14A19A1FA0177C2CFAFB2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01782E2CD8C4F718B15113A4F1CC42F1">
    <w:name w:val="F01782E2CD8C4F718B15113A4F1CC42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5ABF1F870E24C2CA89D62446E889E471">
    <w:name w:val="C5ABF1F870E24C2CA89D62446E889E47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4AFF0552CD6448EDAE0B410FDE3021DF1">
    <w:name w:val="4AFF0552CD6448EDAE0B410FDE3021D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338C70F797CA4940AB9FD6E56D4FAA801">
    <w:name w:val="338C70F797CA4940AB9FD6E56D4FAA80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F10BFE6FE87249FFB1449EBD41DC649D1">
    <w:name w:val="F10BFE6FE87249FFB1449EBD41DC649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AD2323A854BE43AFB3D1173807A2355A1">
    <w:name w:val="AD2323A854BE43AFB3D1173807A2355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099AAC59461748DCA6BB29F11BE547841">
    <w:name w:val="099AAC59461748DCA6BB29F11BE54784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BCAE29FE006F4C6AAB850D99C34BFE631">
    <w:name w:val="BCAE29FE006F4C6AAB850D99C34BFE63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7A096013BCFB4EE78FEB071B0492C2BF1">
    <w:name w:val="7A096013BCFB4EE78FEB071B0492C2BF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BEEE99FE5F5416D916D88A05ADA66B81">
    <w:name w:val="5BEEE99FE5F5416D916D88A05ADA66B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3041A6D10F5C4888920008C8A48174A71">
    <w:name w:val="3041A6D10F5C4888920008C8A48174A7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1386C7D4D291472A82364B045BCB35AA1">
    <w:name w:val="1386C7D4D291472A82364B045BCB35A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2D722FD46EF744E8B5A37EB5B61095A81">
    <w:name w:val="2D722FD46EF744E8B5A37EB5B61095A8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E81230CDCA724BABB75F077412A05E2C1">
    <w:name w:val="E81230CDCA724BABB75F077412A05E2C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CD9EF6935AC147E68737584DCAAF01FD1">
    <w:name w:val="CD9EF6935AC147E68737584DCAAF01FD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81F732A6A88540E9901F66E3729F70AE1">
    <w:name w:val="81F732A6A88540E9901F66E3729F70AE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9D8E2EC5FA0B4027831051BC8DD4A17A1">
    <w:name w:val="9D8E2EC5FA0B4027831051BC8DD4A17A1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C89442326644BDE9E40651D6CB93D8B">
    <w:name w:val="5C89442326644BDE9E40651D6CB93D8B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  <w:style w:type="paragraph" w:customStyle="1" w:styleId="5B55543D1D8B49288028AE69DD278AF7">
    <w:name w:val="5B55543D1D8B49288028AE69DD278AF7"/>
    <w:rsid w:val="006426C5"/>
    <w:pPr>
      <w:widowControl w:val="0"/>
      <w:tabs>
        <w:tab w:val="left" w:pos="1228"/>
      </w:tabs>
      <w:suppressAutoHyphens/>
      <w:autoSpaceDE w:val="0"/>
      <w:autoSpaceDN w:val="0"/>
      <w:adjustRightInd w:val="0"/>
      <w:spacing w:before="120" w:after="0" w:line="300" w:lineRule="atLeast"/>
      <w:textAlignment w:val="center"/>
    </w:pPr>
    <w:rPr>
      <w:rFonts w:ascii="Georgia" w:eastAsia="Times New Roman" w:hAnsi="Georgia" w:cs="Times New Roman"/>
      <w:color w:val="000000"/>
      <w:kern w:val="0"/>
      <w:sz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RI_Document.dot</Template>
  <TotalTime>18</TotalTime>
  <Pages>6</Pages>
  <Words>1324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Rotary International</Company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McLeod</dc:creator>
  <cp:lastModifiedBy>Karen McLeod</cp:lastModifiedBy>
  <cp:revision>4</cp:revision>
  <cp:lastPrinted>2013-12-20T15:37:00Z</cp:lastPrinted>
  <dcterms:created xsi:type="dcterms:W3CDTF">2023-08-08T17:02:00Z</dcterms:created>
  <dcterms:modified xsi:type="dcterms:W3CDTF">2024-07-25T14:01:00Z</dcterms:modified>
</cp:coreProperties>
</file>